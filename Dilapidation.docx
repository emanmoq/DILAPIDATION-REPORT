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4E4F83" w14:textId="77777777" w:rsidR="001D2463" w:rsidRDefault="004A67D4">
      <w:r>
        <w:t xml:space="preserve">                            </w:t>
      </w:r>
      <w:r w:rsidR="00503278">
        <w:rPr>
          <w:noProof/>
          <w:lang w:val="en-GB" w:eastAsia="en-GB"/>
        </w:rPr>
        <w:drawing>
          <wp:inline distT="0" distB="0" distL="0" distR="0" wp14:anchorId="1D5BB3A8" wp14:editId="620801CE">
            <wp:extent cx="3979083" cy="2854325"/>
            <wp:effectExtent l="0" t="0" r="0" b="0"/>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logomaker-031615-1418031615-1420031615-142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51155" cy="2906025"/>
                    </a:xfrm>
                    <a:prstGeom prst="rect">
                      <a:avLst/>
                    </a:prstGeom>
                  </pic:spPr>
                </pic:pic>
              </a:graphicData>
            </a:graphic>
          </wp:inline>
        </w:drawing>
      </w:r>
      <w:bookmarkStart w:id="0" w:name="_GoBack"/>
      <w:bookmarkEnd w:id="0"/>
    </w:p>
    <w:p w14:paraId="484D27AF" w14:textId="77777777" w:rsidR="00770C38" w:rsidRPr="002A0D9D" w:rsidRDefault="00B15D4D" w:rsidP="00B15D4D">
      <w:pPr>
        <w:pStyle w:val="Title"/>
        <w:jc w:val="center"/>
        <w:rPr>
          <w:rStyle w:val="SubtleReference"/>
          <w:color w:val="auto"/>
        </w:rPr>
      </w:pPr>
      <w:r>
        <w:rPr>
          <w:rStyle w:val="SubtleReference"/>
          <w:color w:val="auto"/>
        </w:rPr>
        <w:t>DILAPIDATION REPORT</w:t>
      </w:r>
    </w:p>
    <w:p w14:paraId="52F84F45" w14:textId="77777777" w:rsidR="00491388" w:rsidRPr="002A0D9D" w:rsidRDefault="00491388" w:rsidP="00491388">
      <w:pPr>
        <w:pStyle w:val="Title"/>
        <w:rPr>
          <w:color w:val="auto"/>
        </w:rPr>
      </w:pPr>
    </w:p>
    <w:p w14:paraId="1B05FD15" w14:textId="77777777" w:rsidR="00770C38" w:rsidRPr="002A0D9D" w:rsidRDefault="00491388" w:rsidP="002A0D9D">
      <w:pPr>
        <w:pStyle w:val="Title"/>
        <w:rPr>
          <w:rStyle w:val="SubtleReference"/>
          <w:color w:val="auto"/>
        </w:rPr>
      </w:pPr>
      <w:r w:rsidRPr="002A0D9D">
        <w:rPr>
          <w:rStyle w:val="SubtleReference"/>
          <w:color w:val="auto"/>
        </w:rPr>
        <w:t>Inspection Date</w:t>
      </w:r>
      <w:r w:rsidR="00503278" w:rsidRPr="002A0D9D">
        <w:rPr>
          <w:rStyle w:val="SubtleReference"/>
          <w:color w:val="auto"/>
        </w:rPr>
        <w:t xml:space="preserve">: </w:t>
      </w:r>
      <w:r w:rsidR="00B15D4D">
        <w:rPr>
          <w:rStyle w:val="SubtleReference"/>
          <w:color w:val="auto"/>
        </w:rPr>
        <w:t>08/12/16</w:t>
      </w:r>
    </w:p>
    <w:p w14:paraId="4FCAE180" w14:textId="77777777" w:rsidR="00503278" w:rsidRPr="002A0D9D" w:rsidRDefault="00503278" w:rsidP="002A0D9D">
      <w:pPr>
        <w:pStyle w:val="Title"/>
        <w:rPr>
          <w:rStyle w:val="SubtleReference"/>
          <w:color w:val="auto"/>
        </w:rPr>
      </w:pPr>
      <w:r w:rsidRPr="002A0D9D">
        <w:rPr>
          <w:rStyle w:val="SubtleReference"/>
          <w:color w:val="auto"/>
        </w:rPr>
        <w:t>Property Address:</w:t>
      </w:r>
      <w:r w:rsidR="00491388" w:rsidRPr="002A0D9D">
        <w:rPr>
          <w:rStyle w:val="SubtleReference"/>
          <w:color w:val="auto"/>
        </w:rPr>
        <w:t xml:space="preserve"> </w:t>
      </w:r>
      <w:r w:rsidR="00B15D4D">
        <w:rPr>
          <w:rStyle w:val="SubtleReference"/>
          <w:color w:val="auto"/>
        </w:rPr>
        <w:t>59A Vera Street Morley W.A 6062</w:t>
      </w:r>
    </w:p>
    <w:p w14:paraId="3539C14B" w14:textId="77777777" w:rsidR="00450D17" w:rsidRPr="00450D17" w:rsidRDefault="00450D17" w:rsidP="00450D17"/>
    <w:p w14:paraId="03B93344" w14:textId="77777777" w:rsidR="00770C38" w:rsidRDefault="00534CCC">
      <w:pPr>
        <w:rPr>
          <w:sz w:val="36"/>
          <w:szCs w:val="36"/>
        </w:rPr>
      </w:pPr>
      <w:r>
        <w:rPr>
          <w:sz w:val="36"/>
          <w:szCs w:val="36"/>
        </w:rPr>
        <w:t xml:space="preserve">                           </w:t>
      </w:r>
      <w:r w:rsidR="00770C38">
        <w:rPr>
          <w:noProof/>
          <w:sz w:val="36"/>
          <w:szCs w:val="36"/>
          <w:lang w:val="en-GB" w:eastAsia="en-GB"/>
        </w:rPr>
        <w:drawing>
          <wp:inline distT="0" distB="0" distL="0" distR="0" wp14:anchorId="683A2A81" wp14:editId="1A7D7B92">
            <wp:extent cx="2819400" cy="2114550"/>
            <wp:effectExtent l="19050" t="0" r="0" b="0"/>
            <wp:docPr id="3" name="Picture 2" descr="Burns Beach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s Beach 001.JPG"/>
                    <pic:cNvPicPr/>
                  </pic:nvPicPr>
                  <pic:blipFill>
                    <a:blip r:embed="rId9" cstate="print"/>
                    <a:stretch>
                      <a:fillRect/>
                    </a:stretch>
                  </pic:blipFill>
                  <pic:spPr>
                    <a:xfrm>
                      <a:off x="0" y="0"/>
                      <a:ext cx="2819400" cy="2114550"/>
                    </a:xfrm>
                    <a:prstGeom prst="rect">
                      <a:avLst/>
                    </a:prstGeom>
                  </pic:spPr>
                </pic:pic>
              </a:graphicData>
            </a:graphic>
          </wp:inline>
        </w:drawing>
      </w:r>
    </w:p>
    <w:p w14:paraId="72F06315" w14:textId="77777777" w:rsidR="00491388" w:rsidRDefault="00491388">
      <w:pPr>
        <w:rPr>
          <w:sz w:val="36"/>
          <w:szCs w:val="36"/>
        </w:rPr>
      </w:pPr>
      <w:r>
        <w:rPr>
          <w:sz w:val="36"/>
          <w:szCs w:val="36"/>
        </w:rPr>
        <w:br w:type="page"/>
      </w:r>
    </w:p>
    <w:p w14:paraId="0B16235B" w14:textId="77777777" w:rsidR="00100548" w:rsidRPr="00100548" w:rsidRDefault="00503278" w:rsidP="00100548">
      <w:pPr>
        <w:rPr>
          <w:sz w:val="24"/>
          <w:szCs w:val="24"/>
        </w:rPr>
      </w:pPr>
      <w:r>
        <w:rPr>
          <w:sz w:val="36"/>
          <w:szCs w:val="36"/>
        </w:rPr>
        <w:lastRenderedPageBreak/>
        <w:t>Contents</w:t>
      </w:r>
    </w:p>
    <w:p w14:paraId="6B56FDF2" w14:textId="77777777" w:rsidR="00F454E6" w:rsidRDefault="00A80B30">
      <w:pPr>
        <w:pStyle w:val="TOC1"/>
        <w:rPr>
          <w:rFonts w:asciiTheme="minorHAnsi" w:eastAsiaTheme="minorEastAsia" w:hAnsiTheme="minorHAnsi" w:cstheme="minorBidi"/>
          <w:noProof/>
          <w:lang w:val="en-AU" w:eastAsia="zh-CN" w:bidi="ar-SA"/>
        </w:rPr>
      </w:pPr>
      <w:r>
        <w:fldChar w:fldCharType="begin"/>
      </w:r>
      <w:r w:rsidR="00100548">
        <w:instrText xml:space="preserve"> TOC \o "1-3" \h \z \u </w:instrText>
      </w:r>
      <w:r>
        <w:fldChar w:fldCharType="separate"/>
      </w:r>
      <w:hyperlink w:anchor="_Toc415597825" w:history="1">
        <w:r w:rsidR="00F454E6" w:rsidRPr="00740E27">
          <w:rPr>
            <w:rStyle w:val="Hyperlink"/>
            <w:noProof/>
            <w:lang w:val="en-AU"/>
          </w:rPr>
          <w:t>I.</w:t>
        </w:r>
        <w:r w:rsidR="00F454E6">
          <w:rPr>
            <w:rFonts w:asciiTheme="minorHAnsi" w:eastAsiaTheme="minorEastAsia" w:hAnsiTheme="minorHAnsi" w:cstheme="minorBidi"/>
            <w:noProof/>
            <w:lang w:val="en-AU" w:eastAsia="zh-CN" w:bidi="ar-SA"/>
          </w:rPr>
          <w:tab/>
        </w:r>
        <w:r w:rsidR="00F454E6" w:rsidRPr="00740E27">
          <w:rPr>
            <w:rStyle w:val="Hyperlink"/>
            <w:noProof/>
          </w:rPr>
          <w:t>About this report</w:t>
        </w:r>
        <w:r w:rsidR="00F454E6">
          <w:rPr>
            <w:noProof/>
            <w:webHidden/>
          </w:rPr>
          <w:tab/>
        </w:r>
        <w:r>
          <w:rPr>
            <w:noProof/>
            <w:webHidden/>
          </w:rPr>
          <w:fldChar w:fldCharType="begin"/>
        </w:r>
        <w:r w:rsidR="00F454E6">
          <w:rPr>
            <w:noProof/>
            <w:webHidden/>
          </w:rPr>
          <w:instrText xml:space="preserve"> PAGEREF _Toc415597825 \h </w:instrText>
        </w:r>
        <w:r>
          <w:rPr>
            <w:noProof/>
            <w:webHidden/>
          </w:rPr>
        </w:r>
        <w:r>
          <w:rPr>
            <w:noProof/>
            <w:webHidden/>
          </w:rPr>
          <w:fldChar w:fldCharType="separate"/>
        </w:r>
        <w:r w:rsidR="00CC593E">
          <w:rPr>
            <w:noProof/>
            <w:webHidden/>
          </w:rPr>
          <w:t>3</w:t>
        </w:r>
        <w:r>
          <w:rPr>
            <w:noProof/>
            <w:webHidden/>
          </w:rPr>
          <w:fldChar w:fldCharType="end"/>
        </w:r>
      </w:hyperlink>
    </w:p>
    <w:p w14:paraId="03592D58" w14:textId="77777777" w:rsidR="00F454E6" w:rsidRDefault="00C97B06">
      <w:pPr>
        <w:pStyle w:val="TOC2"/>
        <w:tabs>
          <w:tab w:val="left" w:pos="660"/>
          <w:tab w:val="right" w:leader="dot" w:pos="9016"/>
        </w:tabs>
        <w:rPr>
          <w:rFonts w:asciiTheme="minorHAnsi" w:eastAsiaTheme="minorEastAsia" w:hAnsiTheme="minorHAnsi" w:cstheme="minorBidi"/>
          <w:noProof/>
          <w:lang w:val="en-AU" w:eastAsia="zh-CN" w:bidi="ar-SA"/>
        </w:rPr>
      </w:pPr>
      <w:hyperlink w:anchor="_Toc415597826" w:history="1">
        <w:r w:rsidR="00F454E6" w:rsidRPr="00740E27">
          <w:rPr>
            <w:rStyle w:val="Hyperlink"/>
            <w:noProof/>
          </w:rPr>
          <w:t>A.</w:t>
        </w:r>
        <w:r w:rsidR="00F454E6">
          <w:rPr>
            <w:rFonts w:asciiTheme="minorHAnsi" w:eastAsiaTheme="minorEastAsia" w:hAnsiTheme="minorHAnsi" w:cstheme="minorBidi"/>
            <w:noProof/>
            <w:lang w:val="en-AU" w:eastAsia="zh-CN" w:bidi="ar-SA"/>
          </w:rPr>
          <w:tab/>
        </w:r>
        <w:r w:rsidR="00F454E6" w:rsidRPr="00740E27">
          <w:rPr>
            <w:rStyle w:val="Hyperlink"/>
            <w:noProof/>
          </w:rPr>
          <w:t>Report details</w:t>
        </w:r>
        <w:r w:rsidR="00F454E6">
          <w:rPr>
            <w:noProof/>
            <w:webHidden/>
          </w:rPr>
          <w:tab/>
        </w:r>
        <w:r w:rsidR="00A80B30">
          <w:rPr>
            <w:noProof/>
            <w:webHidden/>
          </w:rPr>
          <w:fldChar w:fldCharType="begin"/>
        </w:r>
        <w:r w:rsidR="00F454E6">
          <w:rPr>
            <w:noProof/>
            <w:webHidden/>
          </w:rPr>
          <w:instrText xml:space="preserve"> PAGEREF _Toc415597826 \h </w:instrText>
        </w:r>
        <w:r w:rsidR="00A80B30">
          <w:rPr>
            <w:noProof/>
            <w:webHidden/>
          </w:rPr>
        </w:r>
        <w:r w:rsidR="00A80B30">
          <w:rPr>
            <w:noProof/>
            <w:webHidden/>
          </w:rPr>
          <w:fldChar w:fldCharType="separate"/>
        </w:r>
        <w:r w:rsidR="00CC593E">
          <w:rPr>
            <w:noProof/>
            <w:webHidden/>
          </w:rPr>
          <w:t>3</w:t>
        </w:r>
        <w:r w:rsidR="00A80B30">
          <w:rPr>
            <w:noProof/>
            <w:webHidden/>
          </w:rPr>
          <w:fldChar w:fldCharType="end"/>
        </w:r>
      </w:hyperlink>
    </w:p>
    <w:p w14:paraId="0F2D4956" w14:textId="77777777" w:rsidR="00F454E6" w:rsidRDefault="00C97B06">
      <w:pPr>
        <w:pStyle w:val="TOC2"/>
        <w:tabs>
          <w:tab w:val="left" w:pos="660"/>
          <w:tab w:val="right" w:leader="dot" w:pos="9016"/>
        </w:tabs>
        <w:rPr>
          <w:rFonts w:asciiTheme="minorHAnsi" w:eastAsiaTheme="minorEastAsia" w:hAnsiTheme="minorHAnsi" w:cstheme="minorBidi"/>
          <w:noProof/>
          <w:lang w:val="en-AU" w:eastAsia="zh-CN" w:bidi="ar-SA"/>
        </w:rPr>
      </w:pPr>
      <w:hyperlink w:anchor="_Toc415597827" w:history="1">
        <w:r w:rsidR="00F454E6" w:rsidRPr="00740E27">
          <w:rPr>
            <w:rStyle w:val="Hyperlink"/>
            <w:noProof/>
          </w:rPr>
          <w:t>B.</w:t>
        </w:r>
        <w:r w:rsidR="00F454E6">
          <w:rPr>
            <w:rFonts w:asciiTheme="minorHAnsi" w:eastAsiaTheme="minorEastAsia" w:hAnsiTheme="minorHAnsi" w:cstheme="minorBidi"/>
            <w:noProof/>
            <w:lang w:val="en-AU" w:eastAsia="zh-CN" w:bidi="ar-SA"/>
          </w:rPr>
          <w:tab/>
        </w:r>
        <w:r w:rsidR="00F454E6" w:rsidRPr="00740E27">
          <w:rPr>
            <w:rStyle w:val="Hyperlink"/>
            <w:noProof/>
          </w:rPr>
          <w:t>Special conditions or instructions</w:t>
        </w:r>
        <w:r w:rsidR="00F454E6">
          <w:rPr>
            <w:noProof/>
            <w:webHidden/>
          </w:rPr>
          <w:tab/>
        </w:r>
        <w:r w:rsidR="00A80B30">
          <w:rPr>
            <w:noProof/>
            <w:webHidden/>
          </w:rPr>
          <w:fldChar w:fldCharType="begin"/>
        </w:r>
        <w:r w:rsidR="00F454E6">
          <w:rPr>
            <w:noProof/>
            <w:webHidden/>
          </w:rPr>
          <w:instrText xml:space="preserve"> PAGEREF _Toc415597827 \h </w:instrText>
        </w:r>
        <w:r w:rsidR="00A80B30">
          <w:rPr>
            <w:noProof/>
            <w:webHidden/>
          </w:rPr>
        </w:r>
        <w:r w:rsidR="00A80B30">
          <w:rPr>
            <w:noProof/>
            <w:webHidden/>
          </w:rPr>
          <w:fldChar w:fldCharType="separate"/>
        </w:r>
        <w:r w:rsidR="00CC593E">
          <w:rPr>
            <w:noProof/>
            <w:webHidden/>
          </w:rPr>
          <w:t>3</w:t>
        </w:r>
        <w:r w:rsidR="00A80B30">
          <w:rPr>
            <w:noProof/>
            <w:webHidden/>
          </w:rPr>
          <w:fldChar w:fldCharType="end"/>
        </w:r>
      </w:hyperlink>
    </w:p>
    <w:p w14:paraId="57631CD7" w14:textId="77777777" w:rsidR="00F454E6" w:rsidRDefault="00C97B06">
      <w:pPr>
        <w:pStyle w:val="TOC2"/>
        <w:tabs>
          <w:tab w:val="left" w:pos="660"/>
          <w:tab w:val="right" w:leader="dot" w:pos="9016"/>
        </w:tabs>
        <w:rPr>
          <w:rFonts w:asciiTheme="minorHAnsi" w:eastAsiaTheme="minorEastAsia" w:hAnsiTheme="minorHAnsi" w:cstheme="minorBidi"/>
          <w:noProof/>
          <w:lang w:val="en-AU" w:eastAsia="zh-CN" w:bidi="ar-SA"/>
        </w:rPr>
      </w:pPr>
      <w:hyperlink w:anchor="_Toc415597828" w:history="1">
        <w:r w:rsidR="00F454E6" w:rsidRPr="00740E27">
          <w:rPr>
            <w:rStyle w:val="Hyperlink"/>
            <w:noProof/>
          </w:rPr>
          <w:t>C.</w:t>
        </w:r>
        <w:r w:rsidR="00F454E6">
          <w:rPr>
            <w:rFonts w:asciiTheme="minorHAnsi" w:eastAsiaTheme="minorEastAsia" w:hAnsiTheme="minorHAnsi" w:cstheme="minorBidi"/>
            <w:noProof/>
            <w:lang w:val="en-AU" w:eastAsia="zh-CN" w:bidi="ar-SA"/>
          </w:rPr>
          <w:tab/>
        </w:r>
        <w:r w:rsidR="00F454E6" w:rsidRPr="00740E27">
          <w:rPr>
            <w:rStyle w:val="Hyperlink"/>
            <w:noProof/>
          </w:rPr>
          <w:t>Important information to help you interpret this report</w:t>
        </w:r>
        <w:r w:rsidR="00F454E6">
          <w:rPr>
            <w:noProof/>
            <w:webHidden/>
          </w:rPr>
          <w:tab/>
        </w:r>
        <w:r w:rsidR="00A80B30">
          <w:rPr>
            <w:noProof/>
            <w:webHidden/>
          </w:rPr>
          <w:fldChar w:fldCharType="begin"/>
        </w:r>
        <w:r w:rsidR="00F454E6">
          <w:rPr>
            <w:noProof/>
            <w:webHidden/>
          </w:rPr>
          <w:instrText xml:space="preserve"> PAGEREF _Toc415597828 \h </w:instrText>
        </w:r>
        <w:r w:rsidR="00A80B30">
          <w:rPr>
            <w:noProof/>
            <w:webHidden/>
          </w:rPr>
        </w:r>
        <w:r w:rsidR="00A80B30">
          <w:rPr>
            <w:noProof/>
            <w:webHidden/>
          </w:rPr>
          <w:fldChar w:fldCharType="separate"/>
        </w:r>
        <w:r w:rsidR="00CC593E">
          <w:rPr>
            <w:noProof/>
            <w:webHidden/>
          </w:rPr>
          <w:t>3</w:t>
        </w:r>
        <w:r w:rsidR="00A80B30">
          <w:rPr>
            <w:noProof/>
            <w:webHidden/>
          </w:rPr>
          <w:fldChar w:fldCharType="end"/>
        </w:r>
      </w:hyperlink>
    </w:p>
    <w:p w14:paraId="10565194" w14:textId="77777777" w:rsidR="00F454E6" w:rsidRDefault="00C97B06">
      <w:pPr>
        <w:pStyle w:val="TOC3"/>
        <w:tabs>
          <w:tab w:val="left" w:pos="880"/>
          <w:tab w:val="right" w:leader="dot" w:pos="9016"/>
        </w:tabs>
        <w:rPr>
          <w:rFonts w:asciiTheme="minorHAnsi" w:eastAsiaTheme="minorEastAsia" w:hAnsiTheme="minorHAnsi" w:cstheme="minorBidi"/>
          <w:noProof/>
          <w:lang w:val="en-AU" w:eastAsia="zh-CN" w:bidi="ar-SA"/>
        </w:rPr>
      </w:pPr>
      <w:hyperlink w:anchor="_Toc415597829" w:history="1">
        <w:r w:rsidR="00F454E6" w:rsidRPr="00740E27">
          <w:rPr>
            <w:rStyle w:val="Hyperlink"/>
            <w:noProof/>
          </w:rPr>
          <w:t>1.</w:t>
        </w:r>
        <w:r w:rsidR="00F454E6">
          <w:rPr>
            <w:rFonts w:asciiTheme="minorHAnsi" w:eastAsiaTheme="minorEastAsia" w:hAnsiTheme="minorHAnsi" w:cstheme="minorBidi"/>
            <w:noProof/>
            <w:lang w:val="en-AU" w:eastAsia="zh-CN" w:bidi="ar-SA"/>
          </w:rPr>
          <w:tab/>
        </w:r>
        <w:r w:rsidR="00F454E6" w:rsidRPr="00740E27">
          <w:rPr>
            <w:rStyle w:val="Hyperlink"/>
            <w:noProof/>
          </w:rPr>
          <w:t>Defined terms</w:t>
        </w:r>
        <w:r w:rsidR="00F454E6">
          <w:rPr>
            <w:noProof/>
            <w:webHidden/>
          </w:rPr>
          <w:tab/>
        </w:r>
        <w:r w:rsidR="00A80B30">
          <w:rPr>
            <w:noProof/>
            <w:webHidden/>
          </w:rPr>
          <w:fldChar w:fldCharType="begin"/>
        </w:r>
        <w:r w:rsidR="00F454E6">
          <w:rPr>
            <w:noProof/>
            <w:webHidden/>
          </w:rPr>
          <w:instrText xml:space="preserve"> PAGEREF _Toc415597829 \h </w:instrText>
        </w:r>
        <w:r w:rsidR="00A80B30">
          <w:rPr>
            <w:noProof/>
            <w:webHidden/>
          </w:rPr>
        </w:r>
        <w:r w:rsidR="00A80B30">
          <w:rPr>
            <w:noProof/>
            <w:webHidden/>
          </w:rPr>
          <w:fldChar w:fldCharType="separate"/>
        </w:r>
        <w:r w:rsidR="00CC593E">
          <w:rPr>
            <w:noProof/>
            <w:webHidden/>
          </w:rPr>
          <w:t>3</w:t>
        </w:r>
        <w:r w:rsidR="00A80B30">
          <w:rPr>
            <w:noProof/>
            <w:webHidden/>
          </w:rPr>
          <w:fldChar w:fldCharType="end"/>
        </w:r>
      </w:hyperlink>
    </w:p>
    <w:p w14:paraId="5A845CB4" w14:textId="77777777" w:rsidR="00F454E6" w:rsidRDefault="00C97B06">
      <w:pPr>
        <w:pStyle w:val="TOC3"/>
        <w:tabs>
          <w:tab w:val="left" w:pos="880"/>
          <w:tab w:val="right" w:leader="dot" w:pos="9016"/>
        </w:tabs>
        <w:rPr>
          <w:rFonts w:asciiTheme="minorHAnsi" w:eastAsiaTheme="minorEastAsia" w:hAnsiTheme="minorHAnsi" w:cstheme="minorBidi"/>
          <w:noProof/>
          <w:lang w:val="en-AU" w:eastAsia="zh-CN" w:bidi="ar-SA"/>
        </w:rPr>
      </w:pPr>
      <w:hyperlink w:anchor="_Toc415597830" w:history="1">
        <w:r w:rsidR="00F454E6" w:rsidRPr="00740E27">
          <w:rPr>
            <w:rStyle w:val="Hyperlink"/>
            <w:noProof/>
          </w:rPr>
          <w:t>2.</w:t>
        </w:r>
        <w:r w:rsidR="00F454E6">
          <w:rPr>
            <w:rFonts w:asciiTheme="minorHAnsi" w:eastAsiaTheme="minorEastAsia" w:hAnsiTheme="minorHAnsi" w:cstheme="minorBidi"/>
            <w:noProof/>
            <w:lang w:val="en-AU" w:eastAsia="zh-CN" w:bidi="ar-SA"/>
          </w:rPr>
          <w:tab/>
        </w:r>
        <w:r w:rsidR="00F454E6" w:rsidRPr="00740E27">
          <w:rPr>
            <w:rStyle w:val="Hyperlink"/>
            <w:noProof/>
          </w:rPr>
          <w:t>Scope, exclusions and limitations</w:t>
        </w:r>
        <w:r w:rsidR="00F454E6">
          <w:rPr>
            <w:noProof/>
            <w:webHidden/>
          </w:rPr>
          <w:tab/>
        </w:r>
        <w:r w:rsidR="00A80B30">
          <w:rPr>
            <w:noProof/>
            <w:webHidden/>
          </w:rPr>
          <w:fldChar w:fldCharType="begin"/>
        </w:r>
        <w:r w:rsidR="00F454E6">
          <w:rPr>
            <w:noProof/>
            <w:webHidden/>
          </w:rPr>
          <w:instrText xml:space="preserve"> PAGEREF _Toc415597830 \h </w:instrText>
        </w:r>
        <w:r w:rsidR="00A80B30">
          <w:rPr>
            <w:noProof/>
            <w:webHidden/>
          </w:rPr>
        </w:r>
        <w:r w:rsidR="00A80B30">
          <w:rPr>
            <w:noProof/>
            <w:webHidden/>
          </w:rPr>
          <w:fldChar w:fldCharType="separate"/>
        </w:r>
        <w:r w:rsidR="00CC593E">
          <w:rPr>
            <w:noProof/>
            <w:webHidden/>
          </w:rPr>
          <w:t>3</w:t>
        </w:r>
        <w:r w:rsidR="00A80B30">
          <w:rPr>
            <w:noProof/>
            <w:webHidden/>
          </w:rPr>
          <w:fldChar w:fldCharType="end"/>
        </w:r>
      </w:hyperlink>
    </w:p>
    <w:p w14:paraId="22E5393D" w14:textId="77777777" w:rsidR="00F454E6" w:rsidRDefault="00C97B06">
      <w:pPr>
        <w:pStyle w:val="TOC3"/>
        <w:tabs>
          <w:tab w:val="left" w:pos="880"/>
          <w:tab w:val="right" w:leader="dot" w:pos="9016"/>
        </w:tabs>
        <w:rPr>
          <w:rFonts w:asciiTheme="minorHAnsi" w:eastAsiaTheme="minorEastAsia" w:hAnsiTheme="minorHAnsi" w:cstheme="minorBidi"/>
          <w:noProof/>
          <w:lang w:val="en-AU" w:eastAsia="zh-CN" w:bidi="ar-SA"/>
        </w:rPr>
      </w:pPr>
      <w:hyperlink w:anchor="_Toc415597831" w:history="1">
        <w:r w:rsidR="00F454E6" w:rsidRPr="00740E27">
          <w:rPr>
            <w:rStyle w:val="Hyperlink"/>
            <w:noProof/>
          </w:rPr>
          <w:t>3.</w:t>
        </w:r>
        <w:r w:rsidR="00F454E6">
          <w:rPr>
            <w:rFonts w:asciiTheme="minorHAnsi" w:eastAsiaTheme="minorEastAsia" w:hAnsiTheme="minorHAnsi" w:cstheme="minorBidi"/>
            <w:noProof/>
            <w:lang w:val="en-AU" w:eastAsia="zh-CN" w:bidi="ar-SA"/>
          </w:rPr>
          <w:tab/>
        </w:r>
        <w:r w:rsidR="00F454E6" w:rsidRPr="00740E27">
          <w:rPr>
            <w:rStyle w:val="Hyperlink"/>
            <w:noProof/>
          </w:rPr>
          <w:t>Recommendations in this report</w:t>
        </w:r>
        <w:r w:rsidR="00F454E6">
          <w:rPr>
            <w:noProof/>
            <w:webHidden/>
          </w:rPr>
          <w:tab/>
        </w:r>
        <w:r w:rsidR="00A80B30">
          <w:rPr>
            <w:noProof/>
            <w:webHidden/>
          </w:rPr>
          <w:fldChar w:fldCharType="begin"/>
        </w:r>
        <w:r w:rsidR="00F454E6">
          <w:rPr>
            <w:noProof/>
            <w:webHidden/>
          </w:rPr>
          <w:instrText xml:space="preserve"> PAGEREF _Toc415597831 \h </w:instrText>
        </w:r>
        <w:r w:rsidR="00A80B30">
          <w:rPr>
            <w:noProof/>
            <w:webHidden/>
          </w:rPr>
        </w:r>
        <w:r w:rsidR="00A80B30">
          <w:rPr>
            <w:noProof/>
            <w:webHidden/>
          </w:rPr>
          <w:fldChar w:fldCharType="separate"/>
        </w:r>
        <w:r w:rsidR="00CC593E">
          <w:rPr>
            <w:noProof/>
            <w:webHidden/>
          </w:rPr>
          <w:t>4</w:t>
        </w:r>
        <w:r w:rsidR="00A80B30">
          <w:rPr>
            <w:noProof/>
            <w:webHidden/>
          </w:rPr>
          <w:fldChar w:fldCharType="end"/>
        </w:r>
      </w:hyperlink>
    </w:p>
    <w:p w14:paraId="4ED19673" w14:textId="77777777" w:rsidR="00F454E6" w:rsidRDefault="00C97B06">
      <w:pPr>
        <w:pStyle w:val="TOC1"/>
        <w:rPr>
          <w:rFonts w:asciiTheme="minorHAnsi" w:eastAsiaTheme="minorEastAsia" w:hAnsiTheme="minorHAnsi" w:cstheme="minorBidi"/>
          <w:noProof/>
          <w:lang w:val="en-AU" w:eastAsia="zh-CN" w:bidi="ar-SA"/>
        </w:rPr>
      </w:pPr>
      <w:hyperlink w:anchor="_Toc415597832" w:history="1">
        <w:r w:rsidR="00F454E6" w:rsidRPr="00740E27">
          <w:rPr>
            <w:rStyle w:val="Hyperlink"/>
            <w:noProof/>
            <w:lang w:val="en-AU"/>
          </w:rPr>
          <w:t>II.</w:t>
        </w:r>
        <w:r w:rsidR="00F454E6">
          <w:rPr>
            <w:rFonts w:asciiTheme="minorHAnsi" w:eastAsiaTheme="minorEastAsia" w:hAnsiTheme="minorHAnsi" w:cstheme="minorBidi"/>
            <w:noProof/>
            <w:lang w:val="en-AU" w:eastAsia="zh-CN" w:bidi="ar-SA"/>
          </w:rPr>
          <w:tab/>
        </w:r>
        <w:r w:rsidR="00F454E6" w:rsidRPr="00740E27">
          <w:rPr>
            <w:rStyle w:val="Hyperlink"/>
            <w:noProof/>
          </w:rPr>
          <w:t>Results of your property inspection</w:t>
        </w:r>
        <w:r w:rsidR="00F454E6">
          <w:rPr>
            <w:noProof/>
            <w:webHidden/>
          </w:rPr>
          <w:tab/>
        </w:r>
        <w:r w:rsidR="00A80B30">
          <w:rPr>
            <w:noProof/>
            <w:webHidden/>
          </w:rPr>
          <w:fldChar w:fldCharType="begin"/>
        </w:r>
        <w:r w:rsidR="00F454E6">
          <w:rPr>
            <w:noProof/>
            <w:webHidden/>
          </w:rPr>
          <w:instrText xml:space="preserve"> PAGEREF _Toc415597832 \h </w:instrText>
        </w:r>
        <w:r w:rsidR="00A80B30">
          <w:rPr>
            <w:noProof/>
            <w:webHidden/>
          </w:rPr>
        </w:r>
        <w:r w:rsidR="00A80B30">
          <w:rPr>
            <w:noProof/>
            <w:webHidden/>
          </w:rPr>
          <w:fldChar w:fldCharType="separate"/>
        </w:r>
        <w:r w:rsidR="00CC593E">
          <w:rPr>
            <w:noProof/>
            <w:webHidden/>
          </w:rPr>
          <w:t>4</w:t>
        </w:r>
        <w:r w:rsidR="00A80B30">
          <w:rPr>
            <w:noProof/>
            <w:webHidden/>
          </w:rPr>
          <w:fldChar w:fldCharType="end"/>
        </w:r>
      </w:hyperlink>
    </w:p>
    <w:p w14:paraId="5985A9F2" w14:textId="77777777" w:rsidR="00F454E6" w:rsidRDefault="00C97B06">
      <w:pPr>
        <w:pStyle w:val="TOC2"/>
        <w:tabs>
          <w:tab w:val="left" w:pos="660"/>
          <w:tab w:val="right" w:leader="dot" w:pos="9016"/>
        </w:tabs>
        <w:rPr>
          <w:rFonts w:asciiTheme="minorHAnsi" w:eastAsiaTheme="minorEastAsia" w:hAnsiTheme="minorHAnsi" w:cstheme="minorBidi"/>
          <w:noProof/>
          <w:lang w:val="en-AU" w:eastAsia="zh-CN" w:bidi="ar-SA"/>
        </w:rPr>
      </w:pPr>
      <w:hyperlink w:anchor="_Toc415597833" w:history="1">
        <w:r w:rsidR="00F454E6" w:rsidRPr="00740E27">
          <w:rPr>
            <w:rStyle w:val="Hyperlink"/>
            <w:noProof/>
          </w:rPr>
          <w:t>A.</w:t>
        </w:r>
        <w:r w:rsidR="00F454E6">
          <w:rPr>
            <w:rFonts w:asciiTheme="minorHAnsi" w:eastAsiaTheme="minorEastAsia" w:hAnsiTheme="minorHAnsi" w:cstheme="minorBidi"/>
            <w:noProof/>
            <w:lang w:val="en-AU" w:eastAsia="zh-CN" w:bidi="ar-SA"/>
          </w:rPr>
          <w:tab/>
        </w:r>
        <w:r w:rsidR="00F454E6" w:rsidRPr="00740E27">
          <w:rPr>
            <w:rStyle w:val="Hyperlink"/>
            <w:noProof/>
          </w:rPr>
          <w:t>Summary</w:t>
        </w:r>
        <w:r w:rsidR="00F454E6">
          <w:rPr>
            <w:noProof/>
            <w:webHidden/>
          </w:rPr>
          <w:tab/>
        </w:r>
        <w:r w:rsidR="00A80B30">
          <w:rPr>
            <w:noProof/>
            <w:webHidden/>
          </w:rPr>
          <w:fldChar w:fldCharType="begin"/>
        </w:r>
        <w:r w:rsidR="00F454E6">
          <w:rPr>
            <w:noProof/>
            <w:webHidden/>
          </w:rPr>
          <w:instrText xml:space="preserve"> PAGEREF _Toc415597833 \h </w:instrText>
        </w:r>
        <w:r w:rsidR="00A80B30">
          <w:rPr>
            <w:noProof/>
            <w:webHidden/>
          </w:rPr>
        </w:r>
        <w:r w:rsidR="00A80B30">
          <w:rPr>
            <w:noProof/>
            <w:webHidden/>
          </w:rPr>
          <w:fldChar w:fldCharType="separate"/>
        </w:r>
        <w:r w:rsidR="00CC593E">
          <w:rPr>
            <w:noProof/>
            <w:webHidden/>
          </w:rPr>
          <w:t>4</w:t>
        </w:r>
        <w:r w:rsidR="00A80B30">
          <w:rPr>
            <w:noProof/>
            <w:webHidden/>
          </w:rPr>
          <w:fldChar w:fldCharType="end"/>
        </w:r>
      </w:hyperlink>
    </w:p>
    <w:p w14:paraId="77D57F87" w14:textId="77777777" w:rsidR="00F454E6" w:rsidRDefault="00C97B06">
      <w:pPr>
        <w:pStyle w:val="TOC3"/>
        <w:tabs>
          <w:tab w:val="left" w:pos="880"/>
          <w:tab w:val="right" w:leader="dot" w:pos="9016"/>
        </w:tabs>
        <w:rPr>
          <w:rFonts w:asciiTheme="minorHAnsi" w:eastAsiaTheme="minorEastAsia" w:hAnsiTheme="minorHAnsi" w:cstheme="minorBidi"/>
          <w:noProof/>
          <w:lang w:val="en-AU" w:eastAsia="zh-CN" w:bidi="ar-SA"/>
        </w:rPr>
      </w:pPr>
      <w:hyperlink w:anchor="_Toc415597834" w:history="1">
        <w:r w:rsidR="00F454E6" w:rsidRPr="00740E27">
          <w:rPr>
            <w:rStyle w:val="Hyperlink"/>
            <w:noProof/>
          </w:rPr>
          <w:t>1.</w:t>
        </w:r>
        <w:r w:rsidR="00F454E6">
          <w:rPr>
            <w:rFonts w:asciiTheme="minorHAnsi" w:eastAsiaTheme="minorEastAsia" w:hAnsiTheme="minorHAnsi" w:cstheme="minorBidi"/>
            <w:noProof/>
            <w:lang w:val="en-AU" w:eastAsia="zh-CN" w:bidi="ar-SA"/>
          </w:rPr>
          <w:tab/>
        </w:r>
        <w:r w:rsidR="00F454E6" w:rsidRPr="00740E27">
          <w:rPr>
            <w:rStyle w:val="Hyperlink"/>
            <w:noProof/>
          </w:rPr>
          <w:t>Our view on the condition of the Property</w:t>
        </w:r>
        <w:r w:rsidR="00F454E6">
          <w:rPr>
            <w:noProof/>
            <w:webHidden/>
          </w:rPr>
          <w:tab/>
        </w:r>
        <w:r w:rsidR="00A80B30">
          <w:rPr>
            <w:noProof/>
            <w:webHidden/>
          </w:rPr>
          <w:fldChar w:fldCharType="begin"/>
        </w:r>
        <w:r w:rsidR="00F454E6">
          <w:rPr>
            <w:noProof/>
            <w:webHidden/>
          </w:rPr>
          <w:instrText xml:space="preserve"> PAGEREF _Toc415597834 \h </w:instrText>
        </w:r>
        <w:r w:rsidR="00A80B30">
          <w:rPr>
            <w:noProof/>
            <w:webHidden/>
          </w:rPr>
        </w:r>
        <w:r w:rsidR="00A80B30">
          <w:rPr>
            <w:noProof/>
            <w:webHidden/>
          </w:rPr>
          <w:fldChar w:fldCharType="separate"/>
        </w:r>
        <w:r w:rsidR="00CC593E">
          <w:rPr>
            <w:noProof/>
            <w:webHidden/>
          </w:rPr>
          <w:t>4</w:t>
        </w:r>
        <w:r w:rsidR="00A80B30">
          <w:rPr>
            <w:noProof/>
            <w:webHidden/>
          </w:rPr>
          <w:fldChar w:fldCharType="end"/>
        </w:r>
      </w:hyperlink>
    </w:p>
    <w:p w14:paraId="548A5D58" w14:textId="77777777" w:rsidR="00F454E6" w:rsidRDefault="00C97B06">
      <w:pPr>
        <w:pStyle w:val="TOC3"/>
        <w:tabs>
          <w:tab w:val="left" w:pos="880"/>
          <w:tab w:val="right" w:leader="dot" w:pos="9016"/>
        </w:tabs>
        <w:rPr>
          <w:rFonts w:asciiTheme="minorHAnsi" w:eastAsiaTheme="minorEastAsia" w:hAnsiTheme="minorHAnsi" w:cstheme="minorBidi"/>
          <w:noProof/>
          <w:lang w:val="en-AU" w:eastAsia="zh-CN" w:bidi="ar-SA"/>
        </w:rPr>
      </w:pPr>
      <w:hyperlink w:anchor="_Toc415597835" w:history="1">
        <w:r w:rsidR="00F454E6" w:rsidRPr="00740E27">
          <w:rPr>
            <w:rStyle w:val="Hyperlink"/>
            <w:noProof/>
          </w:rPr>
          <w:t>2.</w:t>
        </w:r>
        <w:r w:rsidR="00F454E6">
          <w:rPr>
            <w:rFonts w:asciiTheme="minorHAnsi" w:eastAsiaTheme="minorEastAsia" w:hAnsiTheme="minorHAnsi" w:cstheme="minorBidi"/>
            <w:noProof/>
            <w:lang w:val="en-AU" w:eastAsia="zh-CN" w:bidi="ar-SA"/>
          </w:rPr>
          <w:tab/>
        </w:r>
        <w:r w:rsidR="00F454E6" w:rsidRPr="00740E27">
          <w:rPr>
            <w:rStyle w:val="Hyperlink"/>
            <w:noProof/>
          </w:rPr>
          <w:t>Table of defects</w:t>
        </w:r>
        <w:r w:rsidR="00F454E6">
          <w:rPr>
            <w:noProof/>
            <w:webHidden/>
          </w:rPr>
          <w:tab/>
        </w:r>
        <w:r w:rsidR="00A80B30">
          <w:rPr>
            <w:noProof/>
            <w:webHidden/>
          </w:rPr>
          <w:fldChar w:fldCharType="begin"/>
        </w:r>
        <w:r w:rsidR="00F454E6">
          <w:rPr>
            <w:noProof/>
            <w:webHidden/>
          </w:rPr>
          <w:instrText xml:space="preserve"> PAGEREF _Toc415597835 \h </w:instrText>
        </w:r>
        <w:r w:rsidR="00A80B30">
          <w:rPr>
            <w:noProof/>
            <w:webHidden/>
          </w:rPr>
        </w:r>
        <w:r w:rsidR="00A80B30">
          <w:rPr>
            <w:noProof/>
            <w:webHidden/>
          </w:rPr>
          <w:fldChar w:fldCharType="separate"/>
        </w:r>
        <w:r w:rsidR="00CC593E">
          <w:rPr>
            <w:noProof/>
            <w:webHidden/>
          </w:rPr>
          <w:t>4</w:t>
        </w:r>
        <w:r w:rsidR="00A80B30">
          <w:rPr>
            <w:noProof/>
            <w:webHidden/>
          </w:rPr>
          <w:fldChar w:fldCharType="end"/>
        </w:r>
      </w:hyperlink>
    </w:p>
    <w:p w14:paraId="5B2BEA2F" w14:textId="77777777" w:rsidR="00F454E6" w:rsidRDefault="00C97B06">
      <w:pPr>
        <w:pStyle w:val="TOC2"/>
        <w:tabs>
          <w:tab w:val="left" w:pos="660"/>
          <w:tab w:val="right" w:leader="dot" w:pos="9016"/>
        </w:tabs>
        <w:rPr>
          <w:rFonts w:asciiTheme="minorHAnsi" w:eastAsiaTheme="minorEastAsia" w:hAnsiTheme="minorHAnsi" w:cstheme="minorBidi"/>
          <w:noProof/>
          <w:lang w:val="en-AU" w:eastAsia="zh-CN" w:bidi="ar-SA"/>
        </w:rPr>
      </w:pPr>
      <w:hyperlink w:anchor="_Toc415597836" w:history="1">
        <w:r w:rsidR="00F454E6" w:rsidRPr="00740E27">
          <w:rPr>
            <w:rStyle w:val="Hyperlink"/>
            <w:noProof/>
          </w:rPr>
          <w:t>B.</w:t>
        </w:r>
        <w:r w:rsidR="00F454E6">
          <w:rPr>
            <w:rFonts w:asciiTheme="minorHAnsi" w:eastAsiaTheme="minorEastAsia" w:hAnsiTheme="minorHAnsi" w:cstheme="minorBidi"/>
            <w:noProof/>
            <w:lang w:val="en-AU" w:eastAsia="zh-CN" w:bidi="ar-SA"/>
          </w:rPr>
          <w:tab/>
        </w:r>
        <w:r w:rsidR="00F454E6" w:rsidRPr="00740E27">
          <w:rPr>
            <w:rStyle w:val="Hyperlink"/>
            <w:noProof/>
          </w:rPr>
          <w:t>General description of the Property</w:t>
        </w:r>
        <w:r w:rsidR="00F454E6">
          <w:rPr>
            <w:noProof/>
            <w:webHidden/>
          </w:rPr>
          <w:tab/>
        </w:r>
        <w:r w:rsidR="00A80B30">
          <w:rPr>
            <w:noProof/>
            <w:webHidden/>
          </w:rPr>
          <w:fldChar w:fldCharType="begin"/>
        </w:r>
        <w:r w:rsidR="00F454E6">
          <w:rPr>
            <w:noProof/>
            <w:webHidden/>
          </w:rPr>
          <w:instrText xml:space="preserve"> PAGEREF _Toc415597836 \h </w:instrText>
        </w:r>
        <w:r w:rsidR="00A80B30">
          <w:rPr>
            <w:noProof/>
            <w:webHidden/>
          </w:rPr>
        </w:r>
        <w:r w:rsidR="00A80B30">
          <w:rPr>
            <w:noProof/>
            <w:webHidden/>
          </w:rPr>
          <w:fldChar w:fldCharType="separate"/>
        </w:r>
        <w:r w:rsidR="00CC593E">
          <w:rPr>
            <w:noProof/>
            <w:webHidden/>
          </w:rPr>
          <w:t>4</w:t>
        </w:r>
        <w:r w:rsidR="00A80B30">
          <w:rPr>
            <w:noProof/>
            <w:webHidden/>
          </w:rPr>
          <w:fldChar w:fldCharType="end"/>
        </w:r>
      </w:hyperlink>
    </w:p>
    <w:p w14:paraId="3EC3F886" w14:textId="77777777" w:rsidR="00F454E6" w:rsidRDefault="00C97B06">
      <w:pPr>
        <w:pStyle w:val="TOC2"/>
        <w:tabs>
          <w:tab w:val="left" w:pos="660"/>
          <w:tab w:val="right" w:leader="dot" w:pos="9016"/>
        </w:tabs>
        <w:rPr>
          <w:rFonts w:asciiTheme="minorHAnsi" w:eastAsiaTheme="minorEastAsia" w:hAnsiTheme="minorHAnsi" w:cstheme="minorBidi"/>
          <w:noProof/>
          <w:lang w:val="en-AU" w:eastAsia="zh-CN" w:bidi="ar-SA"/>
        </w:rPr>
      </w:pPr>
      <w:hyperlink w:anchor="_Toc415597837" w:history="1">
        <w:r w:rsidR="00F454E6" w:rsidRPr="00740E27">
          <w:rPr>
            <w:rStyle w:val="Hyperlink"/>
            <w:noProof/>
          </w:rPr>
          <w:t>C.</w:t>
        </w:r>
        <w:r w:rsidR="00F454E6">
          <w:rPr>
            <w:rFonts w:asciiTheme="minorHAnsi" w:eastAsiaTheme="minorEastAsia" w:hAnsiTheme="minorHAnsi" w:cstheme="minorBidi"/>
            <w:noProof/>
            <w:lang w:val="en-AU" w:eastAsia="zh-CN" w:bidi="ar-SA"/>
          </w:rPr>
          <w:tab/>
        </w:r>
        <w:r w:rsidR="00F454E6" w:rsidRPr="00740E27">
          <w:rPr>
            <w:rStyle w:val="Hyperlink"/>
            <w:noProof/>
          </w:rPr>
          <w:t>Accessibility</w:t>
        </w:r>
        <w:r w:rsidR="00F454E6">
          <w:rPr>
            <w:noProof/>
            <w:webHidden/>
          </w:rPr>
          <w:tab/>
        </w:r>
        <w:r w:rsidR="00A80B30">
          <w:rPr>
            <w:noProof/>
            <w:webHidden/>
          </w:rPr>
          <w:fldChar w:fldCharType="begin"/>
        </w:r>
        <w:r w:rsidR="00F454E6">
          <w:rPr>
            <w:noProof/>
            <w:webHidden/>
          </w:rPr>
          <w:instrText xml:space="preserve"> PAGEREF _Toc415597837 \h </w:instrText>
        </w:r>
        <w:r w:rsidR="00A80B30">
          <w:rPr>
            <w:noProof/>
            <w:webHidden/>
          </w:rPr>
        </w:r>
        <w:r w:rsidR="00A80B30">
          <w:rPr>
            <w:noProof/>
            <w:webHidden/>
          </w:rPr>
          <w:fldChar w:fldCharType="separate"/>
        </w:r>
        <w:r w:rsidR="00CC593E">
          <w:rPr>
            <w:noProof/>
            <w:webHidden/>
          </w:rPr>
          <w:t>5</w:t>
        </w:r>
        <w:r w:rsidR="00A80B30">
          <w:rPr>
            <w:noProof/>
            <w:webHidden/>
          </w:rPr>
          <w:fldChar w:fldCharType="end"/>
        </w:r>
      </w:hyperlink>
    </w:p>
    <w:p w14:paraId="7F21F249" w14:textId="77777777" w:rsidR="00F454E6" w:rsidRDefault="00C97B06">
      <w:pPr>
        <w:pStyle w:val="TOC3"/>
        <w:tabs>
          <w:tab w:val="left" w:pos="880"/>
          <w:tab w:val="right" w:leader="dot" w:pos="9016"/>
        </w:tabs>
        <w:rPr>
          <w:rFonts w:asciiTheme="minorHAnsi" w:eastAsiaTheme="minorEastAsia" w:hAnsiTheme="minorHAnsi" w:cstheme="minorBidi"/>
          <w:noProof/>
          <w:lang w:val="en-AU" w:eastAsia="zh-CN" w:bidi="ar-SA"/>
        </w:rPr>
      </w:pPr>
      <w:hyperlink w:anchor="_Toc415597838" w:history="1">
        <w:r w:rsidR="00F454E6" w:rsidRPr="00740E27">
          <w:rPr>
            <w:rStyle w:val="Hyperlink"/>
            <w:noProof/>
          </w:rPr>
          <w:t>1.</w:t>
        </w:r>
        <w:r w:rsidR="00F454E6">
          <w:rPr>
            <w:rFonts w:asciiTheme="minorHAnsi" w:eastAsiaTheme="minorEastAsia" w:hAnsiTheme="minorHAnsi" w:cstheme="minorBidi"/>
            <w:noProof/>
            <w:lang w:val="en-AU" w:eastAsia="zh-CN" w:bidi="ar-SA"/>
          </w:rPr>
          <w:tab/>
        </w:r>
        <w:r w:rsidR="00F454E6" w:rsidRPr="00740E27">
          <w:rPr>
            <w:rStyle w:val="Hyperlink"/>
            <w:noProof/>
          </w:rPr>
          <w:t>Areas Inspected</w:t>
        </w:r>
        <w:r w:rsidR="00F454E6">
          <w:rPr>
            <w:noProof/>
            <w:webHidden/>
          </w:rPr>
          <w:tab/>
        </w:r>
        <w:r w:rsidR="00A80B30">
          <w:rPr>
            <w:noProof/>
            <w:webHidden/>
          </w:rPr>
          <w:fldChar w:fldCharType="begin"/>
        </w:r>
        <w:r w:rsidR="00F454E6">
          <w:rPr>
            <w:noProof/>
            <w:webHidden/>
          </w:rPr>
          <w:instrText xml:space="preserve"> PAGEREF _Toc415597838 \h </w:instrText>
        </w:r>
        <w:r w:rsidR="00A80B30">
          <w:rPr>
            <w:noProof/>
            <w:webHidden/>
          </w:rPr>
        </w:r>
        <w:r w:rsidR="00A80B30">
          <w:rPr>
            <w:noProof/>
            <w:webHidden/>
          </w:rPr>
          <w:fldChar w:fldCharType="separate"/>
        </w:r>
        <w:r w:rsidR="00CC593E">
          <w:rPr>
            <w:noProof/>
            <w:webHidden/>
          </w:rPr>
          <w:t>5</w:t>
        </w:r>
        <w:r w:rsidR="00A80B30">
          <w:rPr>
            <w:noProof/>
            <w:webHidden/>
          </w:rPr>
          <w:fldChar w:fldCharType="end"/>
        </w:r>
      </w:hyperlink>
    </w:p>
    <w:p w14:paraId="5458D0E8" w14:textId="77777777" w:rsidR="00F454E6" w:rsidRDefault="00C97B06">
      <w:pPr>
        <w:pStyle w:val="TOC3"/>
        <w:tabs>
          <w:tab w:val="left" w:pos="880"/>
          <w:tab w:val="right" w:leader="dot" w:pos="9016"/>
        </w:tabs>
        <w:rPr>
          <w:rFonts w:asciiTheme="minorHAnsi" w:eastAsiaTheme="minorEastAsia" w:hAnsiTheme="minorHAnsi" w:cstheme="minorBidi"/>
          <w:noProof/>
          <w:lang w:val="en-AU" w:eastAsia="zh-CN" w:bidi="ar-SA"/>
        </w:rPr>
      </w:pPr>
      <w:hyperlink w:anchor="_Toc415597839" w:history="1">
        <w:r w:rsidR="00F454E6" w:rsidRPr="00740E27">
          <w:rPr>
            <w:rStyle w:val="Hyperlink"/>
            <w:noProof/>
          </w:rPr>
          <w:t>2.</w:t>
        </w:r>
        <w:r w:rsidR="00F454E6">
          <w:rPr>
            <w:rFonts w:asciiTheme="minorHAnsi" w:eastAsiaTheme="minorEastAsia" w:hAnsiTheme="minorHAnsi" w:cstheme="minorBidi"/>
            <w:noProof/>
            <w:lang w:val="en-AU" w:eastAsia="zh-CN" w:bidi="ar-SA"/>
          </w:rPr>
          <w:tab/>
        </w:r>
        <w:r w:rsidR="00F454E6" w:rsidRPr="00740E27">
          <w:rPr>
            <w:rStyle w:val="Hyperlink"/>
            <w:noProof/>
          </w:rPr>
          <w:t>Obstructions and Limitations</w:t>
        </w:r>
        <w:r w:rsidR="00F454E6">
          <w:rPr>
            <w:noProof/>
            <w:webHidden/>
          </w:rPr>
          <w:tab/>
        </w:r>
        <w:r w:rsidR="00A80B30">
          <w:rPr>
            <w:noProof/>
            <w:webHidden/>
          </w:rPr>
          <w:fldChar w:fldCharType="begin"/>
        </w:r>
        <w:r w:rsidR="00F454E6">
          <w:rPr>
            <w:noProof/>
            <w:webHidden/>
          </w:rPr>
          <w:instrText xml:space="preserve"> PAGEREF _Toc415597839 \h </w:instrText>
        </w:r>
        <w:r w:rsidR="00A80B30">
          <w:rPr>
            <w:noProof/>
            <w:webHidden/>
          </w:rPr>
        </w:r>
        <w:r w:rsidR="00A80B30">
          <w:rPr>
            <w:noProof/>
            <w:webHidden/>
          </w:rPr>
          <w:fldChar w:fldCharType="separate"/>
        </w:r>
        <w:r w:rsidR="00CC593E">
          <w:rPr>
            <w:noProof/>
            <w:webHidden/>
          </w:rPr>
          <w:t>5</w:t>
        </w:r>
        <w:r w:rsidR="00A80B30">
          <w:rPr>
            <w:noProof/>
            <w:webHidden/>
          </w:rPr>
          <w:fldChar w:fldCharType="end"/>
        </w:r>
      </w:hyperlink>
    </w:p>
    <w:p w14:paraId="6E532DD1" w14:textId="77777777" w:rsidR="00F454E6" w:rsidRDefault="00C97B06">
      <w:pPr>
        <w:pStyle w:val="TOC3"/>
        <w:tabs>
          <w:tab w:val="left" w:pos="880"/>
          <w:tab w:val="right" w:leader="dot" w:pos="9016"/>
        </w:tabs>
        <w:rPr>
          <w:rFonts w:asciiTheme="minorHAnsi" w:eastAsiaTheme="minorEastAsia" w:hAnsiTheme="minorHAnsi" w:cstheme="minorBidi"/>
          <w:noProof/>
          <w:lang w:val="en-AU" w:eastAsia="zh-CN" w:bidi="ar-SA"/>
        </w:rPr>
      </w:pPr>
      <w:hyperlink w:anchor="_Toc415597840" w:history="1">
        <w:r w:rsidR="00F454E6" w:rsidRPr="00740E27">
          <w:rPr>
            <w:rStyle w:val="Hyperlink"/>
            <w:noProof/>
          </w:rPr>
          <w:t>3.</w:t>
        </w:r>
        <w:r w:rsidR="00F454E6">
          <w:rPr>
            <w:rFonts w:asciiTheme="minorHAnsi" w:eastAsiaTheme="minorEastAsia" w:hAnsiTheme="minorHAnsi" w:cstheme="minorBidi"/>
            <w:noProof/>
            <w:lang w:val="en-AU" w:eastAsia="zh-CN" w:bidi="ar-SA"/>
          </w:rPr>
          <w:tab/>
        </w:r>
        <w:r w:rsidR="00F454E6" w:rsidRPr="00740E27">
          <w:rPr>
            <w:rStyle w:val="Hyperlink"/>
            <w:noProof/>
          </w:rPr>
          <w:t>Undetected defect risk assessment</w:t>
        </w:r>
        <w:r w:rsidR="00F454E6">
          <w:rPr>
            <w:noProof/>
            <w:webHidden/>
          </w:rPr>
          <w:tab/>
        </w:r>
        <w:r w:rsidR="00A80B30">
          <w:rPr>
            <w:noProof/>
            <w:webHidden/>
          </w:rPr>
          <w:fldChar w:fldCharType="begin"/>
        </w:r>
        <w:r w:rsidR="00F454E6">
          <w:rPr>
            <w:noProof/>
            <w:webHidden/>
          </w:rPr>
          <w:instrText xml:space="preserve"> PAGEREF _Toc415597840 \h </w:instrText>
        </w:r>
        <w:r w:rsidR="00A80B30">
          <w:rPr>
            <w:noProof/>
            <w:webHidden/>
          </w:rPr>
        </w:r>
        <w:r w:rsidR="00A80B30">
          <w:rPr>
            <w:noProof/>
            <w:webHidden/>
          </w:rPr>
          <w:fldChar w:fldCharType="separate"/>
        </w:r>
        <w:r w:rsidR="00CC593E">
          <w:rPr>
            <w:noProof/>
            <w:webHidden/>
          </w:rPr>
          <w:t>5</w:t>
        </w:r>
        <w:r w:rsidR="00A80B30">
          <w:rPr>
            <w:noProof/>
            <w:webHidden/>
          </w:rPr>
          <w:fldChar w:fldCharType="end"/>
        </w:r>
      </w:hyperlink>
    </w:p>
    <w:p w14:paraId="0811AD74" w14:textId="77777777" w:rsidR="00F454E6" w:rsidRDefault="00C97B06">
      <w:pPr>
        <w:pStyle w:val="TOC1"/>
        <w:rPr>
          <w:rFonts w:asciiTheme="minorHAnsi" w:eastAsiaTheme="minorEastAsia" w:hAnsiTheme="minorHAnsi" w:cstheme="minorBidi"/>
          <w:noProof/>
          <w:lang w:val="en-AU" w:eastAsia="zh-CN" w:bidi="ar-SA"/>
        </w:rPr>
      </w:pPr>
      <w:hyperlink w:anchor="_Toc415597841" w:history="1">
        <w:r w:rsidR="00F454E6" w:rsidRPr="00740E27">
          <w:rPr>
            <w:rStyle w:val="Hyperlink"/>
            <w:noProof/>
            <w:lang w:val="en-AU"/>
          </w:rPr>
          <w:t>III.</w:t>
        </w:r>
        <w:r w:rsidR="00F454E6">
          <w:rPr>
            <w:rFonts w:asciiTheme="minorHAnsi" w:eastAsiaTheme="minorEastAsia" w:hAnsiTheme="minorHAnsi" w:cstheme="minorBidi"/>
            <w:noProof/>
            <w:lang w:val="en-AU" w:eastAsia="zh-CN" w:bidi="ar-SA"/>
          </w:rPr>
          <w:tab/>
        </w:r>
        <w:r w:rsidR="00F454E6" w:rsidRPr="00740E27">
          <w:rPr>
            <w:rStyle w:val="Hyperlink"/>
            <w:noProof/>
          </w:rPr>
          <w:t>Significant items</w:t>
        </w:r>
        <w:r w:rsidR="00F454E6">
          <w:rPr>
            <w:noProof/>
            <w:webHidden/>
          </w:rPr>
          <w:tab/>
        </w:r>
        <w:r w:rsidR="00A80B30">
          <w:rPr>
            <w:noProof/>
            <w:webHidden/>
          </w:rPr>
          <w:fldChar w:fldCharType="begin"/>
        </w:r>
        <w:r w:rsidR="00F454E6">
          <w:rPr>
            <w:noProof/>
            <w:webHidden/>
          </w:rPr>
          <w:instrText xml:space="preserve"> PAGEREF _Toc415597841 \h </w:instrText>
        </w:r>
        <w:r w:rsidR="00A80B30">
          <w:rPr>
            <w:noProof/>
            <w:webHidden/>
          </w:rPr>
        </w:r>
        <w:r w:rsidR="00A80B30">
          <w:rPr>
            <w:noProof/>
            <w:webHidden/>
          </w:rPr>
          <w:fldChar w:fldCharType="separate"/>
        </w:r>
        <w:r w:rsidR="00CC593E">
          <w:rPr>
            <w:noProof/>
            <w:webHidden/>
          </w:rPr>
          <w:t>6</w:t>
        </w:r>
        <w:r w:rsidR="00A80B30">
          <w:rPr>
            <w:noProof/>
            <w:webHidden/>
          </w:rPr>
          <w:fldChar w:fldCharType="end"/>
        </w:r>
      </w:hyperlink>
    </w:p>
    <w:p w14:paraId="2937FECD" w14:textId="77777777" w:rsidR="00F454E6" w:rsidRDefault="00C97B06">
      <w:pPr>
        <w:pStyle w:val="TOC1"/>
        <w:rPr>
          <w:rFonts w:asciiTheme="minorHAnsi" w:eastAsiaTheme="minorEastAsia" w:hAnsiTheme="minorHAnsi" w:cstheme="minorBidi"/>
          <w:noProof/>
          <w:lang w:val="en-AU" w:eastAsia="zh-CN" w:bidi="ar-SA"/>
        </w:rPr>
      </w:pPr>
      <w:hyperlink w:anchor="_Toc415597842" w:history="1">
        <w:r w:rsidR="00F454E6" w:rsidRPr="00740E27">
          <w:rPr>
            <w:rStyle w:val="Hyperlink"/>
            <w:noProof/>
            <w:lang w:val="en-AU"/>
          </w:rPr>
          <w:t>IV.</w:t>
        </w:r>
        <w:r w:rsidR="00F454E6">
          <w:rPr>
            <w:rFonts w:asciiTheme="minorHAnsi" w:eastAsiaTheme="minorEastAsia" w:hAnsiTheme="minorHAnsi" w:cstheme="minorBidi"/>
            <w:noProof/>
            <w:lang w:val="en-AU" w:eastAsia="zh-CN" w:bidi="ar-SA"/>
          </w:rPr>
          <w:tab/>
        </w:r>
        <w:r w:rsidR="00F454E6" w:rsidRPr="00740E27">
          <w:rPr>
            <w:rStyle w:val="Hyperlink"/>
            <w:noProof/>
          </w:rPr>
          <w:t>Conclusion- Assessment of overall condition of property</w:t>
        </w:r>
        <w:r w:rsidR="00F454E6">
          <w:rPr>
            <w:noProof/>
            <w:webHidden/>
          </w:rPr>
          <w:tab/>
        </w:r>
        <w:r w:rsidR="00A80B30">
          <w:rPr>
            <w:noProof/>
            <w:webHidden/>
          </w:rPr>
          <w:fldChar w:fldCharType="begin"/>
        </w:r>
        <w:r w:rsidR="00F454E6">
          <w:rPr>
            <w:noProof/>
            <w:webHidden/>
          </w:rPr>
          <w:instrText xml:space="preserve"> PAGEREF _Toc415597842 \h </w:instrText>
        </w:r>
        <w:r w:rsidR="00A80B30">
          <w:rPr>
            <w:noProof/>
            <w:webHidden/>
          </w:rPr>
        </w:r>
        <w:r w:rsidR="00A80B30">
          <w:rPr>
            <w:noProof/>
            <w:webHidden/>
          </w:rPr>
          <w:fldChar w:fldCharType="separate"/>
        </w:r>
        <w:r w:rsidR="00CC593E">
          <w:rPr>
            <w:noProof/>
            <w:webHidden/>
          </w:rPr>
          <w:t>13</w:t>
        </w:r>
        <w:r w:rsidR="00A80B30">
          <w:rPr>
            <w:noProof/>
            <w:webHidden/>
          </w:rPr>
          <w:fldChar w:fldCharType="end"/>
        </w:r>
      </w:hyperlink>
    </w:p>
    <w:p w14:paraId="6436D922" w14:textId="77777777" w:rsidR="00F454E6" w:rsidRDefault="00C97B06">
      <w:pPr>
        <w:pStyle w:val="TOC1"/>
        <w:rPr>
          <w:rFonts w:asciiTheme="minorHAnsi" w:eastAsiaTheme="minorEastAsia" w:hAnsiTheme="minorHAnsi" w:cstheme="minorBidi"/>
          <w:noProof/>
          <w:lang w:val="en-AU" w:eastAsia="zh-CN" w:bidi="ar-SA"/>
        </w:rPr>
      </w:pPr>
      <w:hyperlink w:anchor="_Toc415597843" w:history="1">
        <w:r w:rsidR="00F454E6" w:rsidRPr="00740E27">
          <w:rPr>
            <w:rStyle w:val="Hyperlink"/>
            <w:noProof/>
            <w:lang w:val="en-AU"/>
          </w:rPr>
          <w:t>V.</w:t>
        </w:r>
        <w:r w:rsidR="00F454E6">
          <w:rPr>
            <w:rFonts w:asciiTheme="minorHAnsi" w:eastAsiaTheme="minorEastAsia" w:hAnsiTheme="minorHAnsi" w:cstheme="minorBidi"/>
            <w:noProof/>
            <w:lang w:val="en-AU" w:eastAsia="zh-CN" w:bidi="ar-SA"/>
          </w:rPr>
          <w:tab/>
        </w:r>
        <w:r w:rsidR="00F454E6" w:rsidRPr="00740E27">
          <w:rPr>
            <w:rStyle w:val="Hyperlink"/>
            <w:noProof/>
          </w:rPr>
          <w:t>Understanding this report- defintions</w:t>
        </w:r>
        <w:r w:rsidR="00F454E6">
          <w:rPr>
            <w:noProof/>
            <w:webHidden/>
          </w:rPr>
          <w:tab/>
        </w:r>
        <w:r w:rsidR="00A80B30">
          <w:rPr>
            <w:noProof/>
            <w:webHidden/>
          </w:rPr>
          <w:fldChar w:fldCharType="begin"/>
        </w:r>
        <w:r w:rsidR="00F454E6">
          <w:rPr>
            <w:noProof/>
            <w:webHidden/>
          </w:rPr>
          <w:instrText xml:space="preserve"> PAGEREF _Toc415597843 \h </w:instrText>
        </w:r>
        <w:r w:rsidR="00A80B30">
          <w:rPr>
            <w:noProof/>
            <w:webHidden/>
          </w:rPr>
        </w:r>
        <w:r w:rsidR="00A80B30">
          <w:rPr>
            <w:noProof/>
            <w:webHidden/>
          </w:rPr>
          <w:fldChar w:fldCharType="separate"/>
        </w:r>
        <w:r w:rsidR="00CC593E">
          <w:rPr>
            <w:noProof/>
            <w:webHidden/>
          </w:rPr>
          <w:t>14</w:t>
        </w:r>
        <w:r w:rsidR="00A80B30">
          <w:rPr>
            <w:noProof/>
            <w:webHidden/>
          </w:rPr>
          <w:fldChar w:fldCharType="end"/>
        </w:r>
      </w:hyperlink>
    </w:p>
    <w:p w14:paraId="2734E550" w14:textId="77777777" w:rsidR="00F454E6" w:rsidRDefault="00C97B06">
      <w:pPr>
        <w:pStyle w:val="TOC1"/>
        <w:rPr>
          <w:rFonts w:asciiTheme="minorHAnsi" w:eastAsiaTheme="minorEastAsia" w:hAnsiTheme="minorHAnsi" w:cstheme="minorBidi"/>
          <w:noProof/>
          <w:lang w:val="en-AU" w:eastAsia="zh-CN" w:bidi="ar-SA"/>
        </w:rPr>
      </w:pPr>
      <w:hyperlink w:anchor="_Toc415597844" w:history="1">
        <w:r w:rsidR="00F454E6" w:rsidRPr="00740E27">
          <w:rPr>
            <w:rStyle w:val="Hyperlink"/>
            <w:noProof/>
            <w:lang w:val="en-AU"/>
          </w:rPr>
          <w:t>VI.</w:t>
        </w:r>
        <w:r w:rsidR="00F454E6">
          <w:rPr>
            <w:rFonts w:asciiTheme="minorHAnsi" w:eastAsiaTheme="minorEastAsia" w:hAnsiTheme="minorHAnsi" w:cstheme="minorBidi"/>
            <w:noProof/>
            <w:lang w:val="en-AU" w:eastAsia="zh-CN" w:bidi="ar-SA"/>
          </w:rPr>
          <w:tab/>
        </w:r>
        <w:r w:rsidR="00F454E6" w:rsidRPr="00740E27">
          <w:rPr>
            <w:rStyle w:val="Hyperlink"/>
            <w:noProof/>
          </w:rPr>
          <w:t>Scope, limitations and exclusions</w:t>
        </w:r>
        <w:r w:rsidR="00F454E6">
          <w:rPr>
            <w:noProof/>
            <w:webHidden/>
          </w:rPr>
          <w:tab/>
        </w:r>
        <w:r w:rsidR="00A80B30">
          <w:rPr>
            <w:noProof/>
            <w:webHidden/>
          </w:rPr>
          <w:fldChar w:fldCharType="begin"/>
        </w:r>
        <w:r w:rsidR="00F454E6">
          <w:rPr>
            <w:noProof/>
            <w:webHidden/>
          </w:rPr>
          <w:instrText xml:space="preserve"> PAGEREF _Toc415597844 \h </w:instrText>
        </w:r>
        <w:r w:rsidR="00A80B30">
          <w:rPr>
            <w:noProof/>
            <w:webHidden/>
          </w:rPr>
        </w:r>
        <w:r w:rsidR="00A80B30">
          <w:rPr>
            <w:noProof/>
            <w:webHidden/>
          </w:rPr>
          <w:fldChar w:fldCharType="separate"/>
        </w:r>
        <w:r w:rsidR="00CC593E">
          <w:rPr>
            <w:noProof/>
            <w:webHidden/>
          </w:rPr>
          <w:t>16</w:t>
        </w:r>
        <w:r w:rsidR="00A80B30">
          <w:rPr>
            <w:noProof/>
            <w:webHidden/>
          </w:rPr>
          <w:fldChar w:fldCharType="end"/>
        </w:r>
      </w:hyperlink>
    </w:p>
    <w:p w14:paraId="334E007C" w14:textId="77777777" w:rsidR="00F454E6" w:rsidRDefault="00C97B06">
      <w:pPr>
        <w:pStyle w:val="TOC2"/>
        <w:tabs>
          <w:tab w:val="left" w:pos="660"/>
          <w:tab w:val="right" w:leader="dot" w:pos="9016"/>
        </w:tabs>
        <w:rPr>
          <w:rFonts w:asciiTheme="minorHAnsi" w:eastAsiaTheme="minorEastAsia" w:hAnsiTheme="minorHAnsi" w:cstheme="minorBidi"/>
          <w:noProof/>
          <w:lang w:val="en-AU" w:eastAsia="zh-CN" w:bidi="ar-SA"/>
        </w:rPr>
      </w:pPr>
      <w:hyperlink w:anchor="_Toc415597845" w:history="1">
        <w:r w:rsidR="00F454E6" w:rsidRPr="00740E27">
          <w:rPr>
            <w:rStyle w:val="Hyperlink"/>
            <w:noProof/>
          </w:rPr>
          <w:t>A.</w:t>
        </w:r>
        <w:r w:rsidR="00F454E6">
          <w:rPr>
            <w:rFonts w:asciiTheme="minorHAnsi" w:eastAsiaTheme="minorEastAsia" w:hAnsiTheme="minorHAnsi" w:cstheme="minorBidi"/>
            <w:noProof/>
            <w:lang w:val="en-AU" w:eastAsia="zh-CN" w:bidi="ar-SA"/>
          </w:rPr>
          <w:tab/>
        </w:r>
        <w:r w:rsidR="00F454E6" w:rsidRPr="00740E27">
          <w:rPr>
            <w:rStyle w:val="Hyperlink"/>
            <w:noProof/>
          </w:rPr>
          <w:t>Service</w:t>
        </w:r>
        <w:r w:rsidR="00F454E6">
          <w:rPr>
            <w:noProof/>
            <w:webHidden/>
          </w:rPr>
          <w:tab/>
        </w:r>
        <w:r w:rsidR="00A80B30">
          <w:rPr>
            <w:noProof/>
            <w:webHidden/>
          </w:rPr>
          <w:fldChar w:fldCharType="begin"/>
        </w:r>
        <w:r w:rsidR="00F454E6">
          <w:rPr>
            <w:noProof/>
            <w:webHidden/>
          </w:rPr>
          <w:instrText xml:space="preserve"> PAGEREF _Toc415597845 \h </w:instrText>
        </w:r>
        <w:r w:rsidR="00A80B30">
          <w:rPr>
            <w:noProof/>
            <w:webHidden/>
          </w:rPr>
        </w:r>
        <w:r w:rsidR="00A80B30">
          <w:rPr>
            <w:noProof/>
            <w:webHidden/>
          </w:rPr>
          <w:fldChar w:fldCharType="separate"/>
        </w:r>
        <w:r w:rsidR="00CC593E">
          <w:rPr>
            <w:noProof/>
            <w:webHidden/>
          </w:rPr>
          <w:t>16</w:t>
        </w:r>
        <w:r w:rsidR="00A80B30">
          <w:rPr>
            <w:noProof/>
            <w:webHidden/>
          </w:rPr>
          <w:fldChar w:fldCharType="end"/>
        </w:r>
      </w:hyperlink>
    </w:p>
    <w:p w14:paraId="52756764" w14:textId="77777777" w:rsidR="00F454E6" w:rsidRDefault="00C97B06">
      <w:pPr>
        <w:pStyle w:val="TOC2"/>
        <w:tabs>
          <w:tab w:val="left" w:pos="660"/>
          <w:tab w:val="right" w:leader="dot" w:pos="9016"/>
        </w:tabs>
        <w:rPr>
          <w:rFonts w:asciiTheme="minorHAnsi" w:eastAsiaTheme="minorEastAsia" w:hAnsiTheme="minorHAnsi" w:cstheme="minorBidi"/>
          <w:noProof/>
          <w:lang w:val="en-AU" w:eastAsia="zh-CN" w:bidi="ar-SA"/>
        </w:rPr>
      </w:pPr>
      <w:hyperlink w:anchor="_Toc415597846" w:history="1">
        <w:r w:rsidR="00F454E6" w:rsidRPr="00740E27">
          <w:rPr>
            <w:rStyle w:val="Hyperlink"/>
            <w:noProof/>
          </w:rPr>
          <w:t>B.</w:t>
        </w:r>
        <w:r w:rsidR="00F454E6">
          <w:rPr>
            <w:rFonts w:asciiTheme="minorHAnsi" w:eastAsiaTheme="minorEastAsia" w:hAnsiTheme="minorHAnsi" w:cstheme="minorBidi"/>
            <w:noProof/>
            <w:lang w:val="en-AU" w:eastAsia="zh-CN" w:bidi="ar-SA"/>
          </w:rPr>
          <w:tab/>
        </w:r>
        <w:r w:rsidR="00F454E6" w:rsidRPr="00740E27">
          <w:rPr>
            <w:rStyle w:val="Hyperlink"/>
            <w:noProof/>
          </w:rPr>
          <w:t>Purpose</w:t>
        </w:r>
        <w:r w:rsidR="00F454E6">
          <w:rPr>
            <w:noProof/>
            <w:webHidden/>
          </w:rPr>
          <w:tab/>
        </w:r>
        <w:r w:rsidR="00A80B30">
          <w:rPr>
            <w:noProof/>
            <w:webHidden/>
          </w:rPr>
          <w:fldChar w:fldCharType="begin"/>
        </w:r>
        <w:r w:rsidR="00F454E6">
          <w:rPr>
            <w:noProof/>
            <w:webHidden/>
          </w:rPr>
          <w:instrText xml:space="preserve"> PAGEREF _Toc415597846 \h </w:instrText>
        </w:r>
        <w:r w:rsidR="00A80B30">
          <w:rPr>
            <w:noProof/>
            <w:webHidden/>
          </w:rPr>
        </w:r>
        <w:r w:rsidR="00A80B30">
          <w:rPr>
            <w:noProof/>
            <w:webHidden/>
          </w:rPr>
          <w:fldChar w:fldCharType="separate"/>
        </w:r>
        <w:r w:rsidR="00CC593E">
          <w:rPr>
            <w:noProof/>
            <w:webHidden/>
          </w:rPr>
          <w:t>16</w:t>
        </w:r>
        <w:r w:rsidR="00A80B30">
          <w:rPr>
            <w:noProof/>
            <w:webHidden/>
          </w:rPr>
          <w:fldChar w:fldCharType="end"/>
        </w:r>
      </w:hyperlink>
    </w:p>
    <w:p w14:paraId="7D0C5911" w14:textId="77777777" w:rsidR="00F454E6" w:rsidRDefault="00C97B06">
      <w:pPr>
        <w:pStyle w:val="TOC2"/>
        <w:tabs>
          <w:tab w:val="left" w:pos="660"/>
          <w:tab w:val="right" w:leader="dot" w:pos="9016"/>
        </w:tabs>
        <w:rPr>
          <w:rFonts w:asciiTheme="minorHAnsi" w:eastAsiaTheme="minorEastAsia" w:hAnsiTheme="minorHAnsi" w:cstheme="minorBidi"/>
          <w:noProof/>
          <w:lang w:val="en-AU" w:eastAsia="zh-CN" w:bidi="ar-SA"/>
        </w:rPr>
      </w:pPr>
      <w:hyperlink w:anchor="_Toc415597847" w:history="1">
        <w:r w:rsidR="00F454E6" w:rsidRPr="00740E27">
          <w:rPr>
            <w:rStyle w:val="Hyperlink"/>
            <w:noProof/>
          </w:rPr>
          <w:t>C.</w:t>
        </w:r>
        <w:r w:rsidR="00F454E6">
          <w:rPr>
            <w:rFonts w:asciiTheme="minorHAnsi" w:eastAsiaTheme="minorEastAsia" w:hAnsiTheme="minorHAnsi" w:cstheme="minorBidi"/>
            <w:noProof/>
            <w:lang w:val="en-AU" w:eastAsia="zh-CN" w:bidi="ar-SA"/>
          </w:rPr>
          <w:tab/>
        </w:r>
        <w:r w:rsidR="00F454E6" w:rsidRPr="00740E27">
          <w:rPr>
            <w:rStyle w:val="Hyperlink"/>
            <w:noProof/>
          </w:rPr>
          <w:t>Scope of inspection</w:t>
        </w:r>
        <w:r w:rsidR="00F454E6">
          <w:rPr>
            <w:noProof/>
            <w:webHidden/>
          </w:rPr>
          <w:tab/>
        </w:r>
        <w:r w:rsidR="00A80B30">
          <w:rPr>
            <w:noProof/>
            <w:webHidden/>
          </w:rPr>
          <w:fldChar w:fldCharType="begin"/>
        </w:r>
        <w:r w:rsidR="00F454E6">
          <w:rPr>
            <w:noProof/>
            <w:webHidden/>
          </w:rPr>
          <w:instrText xml:space="preserve"> PAGEREF _Toc415597847 \h </w:instrText>
        </w:r>
        <w:r w:rsidR="00A80B30">
          <w:rPr>
            <w:noProof/>
            <w:webHidden/>
          </w:rPr>
        </w:r>
        <w:r w:rsidR="00A80B30">
          <w:rPr>
            <w:noProof/>
            <w:webHidden/>
          </w:rPr>
          <w:fldChar w:fldCharType="separate"/>
        </w:r>
        <w:r w:rsidR="00CC593E">
          <w:rPr>
            <w:noProof/>
            <w:webHidden/>
          </w:rPr>
          <w:t>16</w:t>
        </w:r>
        <w:r w:rsidR="00A80B30">
          <w:rPr>
            <w:noProof/>
            <w:webHidden/>
          </w:rPr>
          <w:fldChar w:fldCharType="end"/>
        </w:r>
      </w:hyperlink>
    </w:p>
    <w:p w14:paraId="5DC1D709" w14:textId="77777777" w:rsidR="00F454E6" w:rsidRDefault="00C97B06">
      <w:pPr>
        <w:pStyle w:val="TOC2"/>
        <w:tabs>
          <w:tab w:val="left" w:pos="660"/>
          <w:tab w:val="right" w:leader="dot" w:pos="9016"/>
        </w:tabs>
        <w:rPr>
          <w:rFonts w:asciiTheme="minorHAnsi" w:eastAsiaTheme="minorEastAsia" w:hAnsiTheme="minorHAnsi" w:cstheme="minorBidi"/>
          <w:noProof/>
          <w:lang w:val="en-AU" w:eastAsia="zh-CN" w:bidi="ar-SA"/>
        </w:rPr>
      </w:pPr>
      <w:hyperlink w:anchor="_Toc415597848" w:history="1">
        <w:r w:rsidR="00F454E6" w:rsidRPr="00740E27">
          <w:rPr>
            <w:rStyle w:val="Hyperlink"/>
            <w:noProof/>
          </w:rPr>
          <w:t>D.</w:t>
        </w:r>
        <w:r w:rsidR="00F454E6">
          <w:rPr>
            <w:rFonts w:asciiTheme="minorHAnsi" w:eastAsiaTheme="minorEastAsia" w:hAnsiTheme="minorHAnsi" w:cstheme="minorBidi"/>
            <w:noProof/>
            <w:lang w:val="en-AU" w:eastAsia="zh-CN" w:bidi="ar-SA"/>
          </w:rPr>
          <w:tab/>
        </w:r>
        <w:r w:rsidR="00F454E6" w:rsidRPr="00740E27">
          <w:rPr>
            <w:rStyle w:val="Hyperlink"/>
            <w:noProof/>
          </w:rPr>
          <w:t>Extent of reporting</w:t>
        </w:r>
        <w:r w:rsidR="00F454E6">
          <w:rPr>
            <w:noProof/>
            <w:webHidden/>
          </w:rPr>
          <w:tab/>
        </w:r>
        <w:r w:rsidR="00A80B30">
          <w:rPr>
            <w:noProof/>
            <w:webHidden/>
          </w:rPr>
          <w:fldChar w:fldCharType="begin"/>
        </w:r>
        <w:r w:rsidR="00F454E6">
          <w:rPr>
            <w:noProof/>
            <w:webHidden/>
          </w:rPr>
          <w:instrText xml:space="preserve"> PAGEREF _Toc415597848 \h </w:instrText>
        </w:r>
        <w:r w:rsidR="00A80B30">
          <w:rPr>
            <w:noProof/>
            <w:webHidden/>
          </w:rPr>
        </w:r>
        <w:r w:rsidR="00A80B30">
          <w:rPr>
            <w:noProof/>
            <w:webHidden/>
          </w:rPr>
          <w:fldChar w:fldCharType="separate"/>
        </w:r>
        <w:r w:rsidR="00CC593E">
          <w:rPr>
            <w:noProof/>
            <w:webHidden/>
          </w:rPr>
          <w:t>16</w:t>
        </w:r>
        <w:r w:rsidR="00A80B30">
          <w:rPr>
            <w:noProof/>
            <w:webHidden/>
          </w:rPr>
          <w:fldChar w:fldCharType="end"/>
        </w:r>
      </w:hyperlink>
    </w:p>
    <w:p w14:paraId="706369D4" w14:textId="77777777" w:rsidR="00F454E6" w:rsidRDefault="00C97B06">
      <w:pPr>
        <w:pStyle w:val="TOC2"/>
        <w:tabs>
          <w:tab w:val="left" w:pos="660"/>
          <w:tab w:val="right" w:leader="dot" w:pos="9016"/>
        </w:tabs>
        <w:rPr>
          <w:rFonts w:asciiTheme="minorHAnsi" w:eastAsiaTheme="minorEastAsia" w:hAnsiTheme="minorHAnsi" w:cstheme="minorBidi"/>
          <w:noProof/>
          <w:lang w:val="en-AU" w:eastAsia="zh-CN" w:bidi="ar-SA"/>
        </w:rPr>
      </w:pPr>
      <w:hyperlink w:anchor="_Toc415597849" w:history="1">
        <w:r w:rsidR="00F454E6" w:rsidRPr="00740E27">
          <w:rPr>
            <w:rStyle w:val="Hyperlink"/>
            <w:noProof/>
          </w:rPr>
          <w:t>E.</w:t>
        </w:r>
        <w:r w:rsidR="00F454E6">
          <w:rPr>
            <w:rFonts w:asciiTheme="minorHAnsi" w:eastAsiaTheme="minorEastAsia" w:hAnsiTheme="minorHAnsi" w:cstheme="minorBidi"/>
            <w:noProof/>
            <w:lang w:val="en-AU" w:eastAsia="zh-CN" w:bidi="ar-SA"/>
          </w:rPr>
          <w:tab/>
        </w:r>
        <w:r w:rsidR="00F454E6" w:rsidRPr="00740E27">
          <w:rPr>
            <w:rStyle w:val="Hyperlink"/>
            <w:noProof/>
          </w:rPr>
          <w:t>Acceptance criteria</w:t>
        </w:r>
        <w:r w:rsidR="00F454E6">
          <w:rPr>
            <w:noProof/>
            <w:webHidden/>
          </w:rPr>
          <w:tab/>
        </w:r>
        <w:r w:rsidR="00A80B30">
          <w:rPr>
            <w:noProof/>
            <w:webHidden/>
          </w:rPr>
          <w:fldChar w:fldCharType="begin"/>
        </w:r>
        <w:r w:rsidR="00F454E6">
          <w:rPr>
            <w:noProof/>
            <w:webHidden/>
          </w:rPr>
          <w:instrText xml:space="preserve"> PAGEREF _Toc415597849 \h </w:instrText>
        </w:r>
        <w:r w:rsidR="00A80B30">
          <w:rPr>
            <w:noProof/>
            <w:webHidden/>
          </w:rPr>
        </w:r>
        <w:r w:rsidR="00A80B30">
          <w:rPr>
            <w:noProof/>
            <w:webHidden/>
          </w:rPr>
          <w:fldChar w:fldCharType="separate"/>
        </w:r>
        <w:r w:rsidR="00CC593E">
          <w:rPr>
            <w:noProof/>
            <w:webHidden/>
          </w:rPr>
          <w:t>16</w:t>
        </w:r>
        <w:r w:rsidR="00A80B30">
          <w:rPr>
            <w:noProof/>
            <w:webHidden/>
          </w:rPr>
          <w:fldChar w:fldCharType="end"/>
        </w:r>
      </w:hyperlink>
    </w:p>
    <w:p w14:paraId="30DFE9FF" w14:textId="77777777" w:rsidR="00F454E6" w:rsidRDefault="00C97B06">
      <w:pPr>
        <w:pStyle w:val="TOC2"/>
        <w:tabs>
          <w:tab w:val="left" w:pos="660"/>
          <w:tab w:val="right" w:leader="dot" w:pos="9016"/>
        </w:tabs>
        <w:rPr>
          <w:rFonts w:asciiTheme="minorHAnsi" w:eastAsiaTheme="minorEastAsia" w:hAnsiTheme="minorHAnsi" w:cstheme="minorBidi"/>
          <w:noProof/>
          <w:lang w:val="en-AU" w:eastAsia="zh-CN" w:bidi="ar-SA"/>
        </w:rPr>
      </w:pPr>
      <w:hyperlink w:anchor="_Toc415597850" w:history="1">
        <w:r w:rsidR="00F454E6" w:rsidRPr="00740E27">
          <w:rPr>
            <w:rStyle w:val="Hyperlink"/>
            <w:noProof/>
          </w:rPr>
          <w:t>F.</w:t>
        </w:r>
        <w:r w:rsidR="00F454E6">
          <w:rPr>
            <w:rFonts w:asciiTheme="minorHAnsi" w:eastAsiaTheme="minorEastAsia" w:hAnsiTheme="minorHAnsi" w:cstheme="minorBidi"/>
            <w:noProof/>
            <w:lang w:val="en-AU" w:eastAsia="zh-CN" w:bidi="ar-SA"/>
          </w:rPr>
          <w:tab/>
        </w:r>
        <w:r w:rsidR="00F454E6" w:rsidRPr="00740E27">
          <w:rPr>
            <w:rStyle w:val="Hyperlink"/>
            <w:noProof/>
          </w:rPr>
          <w:t>Limitations</w:t>
        </w:r>
        <w:r w:rsidR="00F454E6">
          <w:rPr>
            <w:noProof/>
            <w:webHidden/>
          </w:rPr>
          <w:tab/>
        </w:r>
        <w:r w:rsidR="00A80B30">
          <w:rPr>
            <w:noProof/>
            <w:webHidden/>
          </w:rPr>
          <w:fldChar w:fldCharType="begin"/>
        </w:r>
        <w:r w:rsidR="00F454E6">
          <w:rPr>
            <w:noProof/>
            <w:webHidden/>
          </w:rPr>
          <w:instrText xml:space="preserve"> PAGEREF _Toc415597850 \h </w:instrText>
        </w:r>
        <w:r w:rsidR="00A80B30">
          <w:rPr>
            <w:noProof/>
            <w:webHidden/>
          </w:rPr>
        </w:r>
        <w:r w:rsidR="00A80B30">
          <w:rPr>
            <w:noProof/>
            <w:webHidden/>
          </w:rPr>
          <w:fldChar w:fldCharType="separate"/>
        </w:r>
        <w:r w:rsidR="00CC593E">
          <w:rPr>
            <w:noProof/>
            <w:webHidden/>
          </w:rPr>
          <w:t>17</w:t>
        </w:r>
        <w:r w:rsidR="00A80B30">
          <w:rPr>
            <w:noProof/>
            <w:webHidden/>
          </w:rPr>
          <w:fldChar w:fldCharType="end"/>
        </w:r>
      </w:hyperlink>
    </w:p>
    <w:p w14:paraId="19209868" w14:textId="77777777" w:rsidR="00F454E6" w:rsidRDefault="00C97B06">
      <w:pPr>
        <w:pStyle w:val="TOC2"/>
        <w:tabs>
          <w:tab w:val="left" w:pos="660"/>
          <w:tab w:val="right" w:leader="dot" w:pos="9016"/>
        </w:tabs>
        <w:rPr>
          <w:rFonts w:asciiTheme="minorHAnsi" w:eastAsiaTheme="minorEastAsia" w:hAnsiTheme="minorHAnsi" w:cstheme="minorBidi"/>
          <w:noProof/>
          <w:lang w:val="en-AU" w:eastAsia="zh-CN" w:bidi="ar-SA"/>
        </w:rPr>
      </w:pPr>
      <w:hyperlink w:anchor="_Toc415597851" w:history="1">
        <w:r w:rsidR="00F454E6" w:rsidRPr="00740E27">
          <w:rPr>
            <w:rStyle w:val="Hyperlink"/>
            <w:noProof/>
          </w:rPr>
          <w:t>G.</w:t>
        </w:r>
        <w:r w:rsidR="00F454E6">
          <w:rPr>
            <w:rFonts w:asciiTheme="minorHAnsi" w:eastAsiaTheme="minorEastAsia" w:hAnsiTheme="minorHAnsi" w:cstheme="minorBidi"/>
            <w:noProof/>
            <w:lang w:val="en-AU" w:eastAsia="zh-CN" w:bidi="ar-SA"/>
          </w:rPr>
          <w:tab/>
        </w:r>
        <w:r w:rsidR="00F454E6" w:rsidRPr="00740E27">
          <w:rPr>
            <w:rStyle w:val="Hyperlink"/>
            <w:noProof/>
          </w:rPr>
          <w:t>Exclusions</w:t>
        </w:r>
        <w:r w:rsidR="00F454E6">
          <w:rPr>
            <w:noProof/>
            <w:webHidden/>
          </w:rPr>
          <w:tab/>
        </w:r>
        <w:r w:rsidR="00A80B30">
          <w:rPr>
            <w:noProof/>
            <w:webHidden/>
          </w:rPr>
          <w:fldChar w:fldCharType="begin"/>
        </w:r>
        <w:r w:rsidR="00F454E6">
          <w:rPr>
            <w:noProof/>
            <w:webHidden/>
          </w:rPr>
          <w:instrText xml:space="preserve"> PAGEREF _Toc415597851 \h </w:instrText>
        </w:r>
        <w:r w:rsidR="00A80B30">
          <w:rPr>
            <w:noProof/>
            <w:webHidden/>
          </w:rPr>
        </w:r>
        <w:r w:rsidR="00A80B30">
          <w:rPr>
            <w:noProof/>
            <w:webHidden/>
          </w:rPr>
          <w:fldChar w:fldCharType="separate"/>
        </w:r>
        <w:r w:rsidR="00CC593E">
          <w:rPr>
            <w:noProof/>
            <w:webHidden/>
          </w:rPr>
          <w:t>17</w:t>
        </w:r>
        <w:r w:rsidR="00A80B30">
          <w:rPr>
            <w:noProof/>
            <w:webHidden/>
          </w:rPr>
          <w:fldChar w:fldCharType="end"/>
        </w:r>
      </w:hyperlink>
    </w:p>
    <w:p w14:paraId="12838D2C" w14:textId="77777777" w:rsidR="00F454E6" w:rsidRDefault="00C97B06">
      <w:pPr>
        <w:pStyle w:val="TOC2"/>
        <w:tabs>
          <w:tab w:val="left" w:pos="660"/>
          <w:tab w:val="right" w:leader="dot" w:pos="9016"/>
        </w:tabs>
        <w:rPr>
          <w:rFonts w:asciiTheme="minorHAnsi" w:eastAsiaTheme="minorEastAsia" w:hAnsiTheme="minorHAnsi" w:cstheme="minorBidi"/>
          <w:noProof/>
          <w:lang w:val="en-AU" w:eastAsia="zh-CN" w:bidi="ar-SA"/>
        </w:rPr>
      </w:pPr>
      <w:hyperlink w:anchor="_Toc415597852" w:history="1">
        <w:r w:rsidR="00F454E6" w:rsidRPr="00740E27">
          <w:rPr>
            <w:rStyle w:val="Hyperlink"/>
            <w:noProof/>
          </w:rPr>
          <w:t>H.</w:t>
        </w:r>
        <w:r w:rsidR="00F454E6">
          <w:rPr>
            <w:rFonts w:asciiTheme="minorHAnsi" w:eastAsiaTheme="minorEastAsia" w:hAnsiTheme="minorHAnsi" w:cstheme="minorBidi"/>
            <w:noProof/>
            <w:lang w:val="en-AU" w:eastAsia="zh-CN" w:bidi="ar-SA"/>
          </w:rPr>
          <w:tab/>
        </w:r>
        <w:r w:rsidR="00F454E6" w:rsidRPr="00740E27">
          <w:rPr>
            <w:rStyle w:val="Hyperlink"/>
            <w:noProof/>
          </w:rPr>
          <w:t>Accessability</w:t>
        </w:r>
        <w:r w:rsidR="00F454E6">
          <w:rPr>
            <w:noProof/>
            <w:webHidden/>
          </w:rPr>
          <w:tab/>
        </w:r>
        <w:r w:rsidR="00A80B30">
          <w:rPr>
            <w:noProof/>
            <w:webHidden/>
          </w:rPr>
          <w:fldChar w:fldCharType="begin"/>
        </w:r>
        <w:r w:rsidR="00F454E6">
          <w:rPr>
            <w:noProof/>
            <w:webHidden/>
          </w:rPr>
          <w:instrText xml:space="preserve"> PAGEREF _Toc415597852 \h </w:instrText>
        </w:r>
        <w:r w:rsidR="00A80B30">
          <w:rPr>
            <w:noProof/>
            <w:webHidden/>
          </w:rPr>
        </w:r>
        <w:r w:rsidR="00A80B30">
          <w:rPr>
            <w:noProof/>
            <w:webHidden/>
          </w:rPr>
          <w:fldChar w:fldCharType="separate"/>
        </w:r>
        <w:r w:rsidR="00CC593E">
          <w:rPr>
            <w:noProof/>
            <w:webHidden/>
          </w:rPr>
          <w:t>18</w:t>
        </w:r>
        <w:r w:rsidR="00A80B30">
          <w:rPr>
            <w:noProof/>
            <w:webHidden/>
          </w:rPr>
          <w:fldChar w:fldCharType="end"/>
        </w:r>
      </w:hyperlink>
    </w:p>
    <w:p w14:paraId="5BCB9E16" w14:textId="77777777" w:rsidR="00F454E6" w:rsidRDefault="00C97B06">
      <w:pPr>
        <w:pStyle w:val="TOC2"/>
        <w:tabs>
          <w:tab w:val="left" w:pos="660"/>
          <w:tab w:val="right" w:leader="dot" w:pos="9016"/>
        </w:tabs>
        <w:rPr>
          <w:rFonts w:asciiTheme="minorHAnsi" w:eastAsiaTheme="minorEastAsia" w:hAnsiTheme="minorHAnsi" w:cstheme="minorBidi"/>
          <w:noProof/>
          <w:lang w:val="en-AU" w:eastAsia="zh-CN" w:bidi="ar-SA"/>
        </w:rPr>
      </w:pPr>
      <w:hyperlink w:anchor="_Toc415597853" w:history="1">
        <w:r w:rsidR="00F454E6" w:rsidRPr="00740E27">
          <w:rPr>
            <w:rStyle w:val="Hyperlink"/>
            <w:noProof/>
          </w:rPr>
          <w:t>I.</w:t>
        </w:r>
        <w:r w:rsidR="00F454E6">
          <w:rPr>
            <w:rFonts w:asciiTheme="minorHAnsi" w:eastAsiaTheme="minorEastAsia" w:hAnsiTheme="minorHAnsi" w:cstheme="minorBidi"/>
            <w:noProof/>
            <w:lang w:val="en-AU" w:eastAsia="zh-CN" w:bidi="ar-SA"/>
          </w:rPr>
          <w:tab/>
        </w:r>
        <w:r w:rsidR="00F454E6" w:rsidRPr="00740E27">
          <w:rPr>
            <w:rStyle w:val="Hyperlink"/>
            <w:noProof/>
          </w:rPr>
          <w:t>Other important points to note</w:t>
        </w:r>
        <w:r w:rsidR="00F454E6">
          <w:rPr>
            <w:noProof/>
            <w:webHidden/>
          </w:rPr>
          <w:tab/>
        </w:r>
        <w:r w:rsidR="00A80B30">
          <w:rPr>
            <w:noProof/>
            <w:webHidden/>
          </w:rPr>
          <w:fldChar w:fldCharType="begin"/>
        </w:r>
        <w:r w:rsidR="00F454E6">
          <w:rPr>
            <w:noProof/>
            <w:webHidden/>
          </w:rPr>
          <w:instrText xml:space="preserve"> PAGEREF _Toc415597853 \h </w:instrText>
        </w:r>
        <w:r w:rsidR="00A80B30">
          <w:rPr>
            <w:noProof/>
            <w:webHidden/>
          </w:rPr>
        </w:r>
        <w:r w:rsidR="00A80B30">
          <w:rPr>
            <w:noProof/>
            <w:webHidden/>
          </w:rPr>
          <w:fldChar w:fldCharType="separate"/>
        </w:r>
        <w:r w:rsidR="00CC593E">
          <w:rPr>
            <w:noProof/>
            <w:webHidden/>
          </w:rPr>
          <w:t>19</w:t>
        </w:r>
        <w:r w:rsidR="00A80B30">
          <w:rPr>
            <w:noProof/>
            <w:webHidden/>
          </w:rPr>
          <w:fldChar w:fldCharType="end"/>
        </w:r>
      </w:hyperlink>
    </w:p>
    <w:p w14:paraId="2D7C8850" w14:textId="77777777" w:rsidR="005E67AA" w:rsidRDefault="00A80B30" w:rsidP="00E16FD5">
      <w:pPr>
        <w:rPr>
          <w:sz w:val="36"/>
          <w:szCs w:val="36"/>
        </w:rPr>
      </w:pPr>
      <w:r>
        <w:fldChar w:fldCharType="end"/>
      </w:r>
      <w:r w:rsidR="005E67AA">
        <w:rPr>
          <w:sz w:val="36"/>
          <w:szCs w:val="36"/>
        </w:rPr>
        <w:br w:type="page"/>
      </w:r>
    </w:p>
    <w:p w14:paraId="1D862222" w14:textId="77777777" w:rsidR="00100548" w:rsidRDefault="00100548" w:rsidP="00100548">
      <w:pPr>
        <w:pStyle w:val="Heading1"/>
        <w:jc w:val="left"/>
      </w:pPr>
      <w:bookmarkStart w:id="1" w:name="_Toc415597825"/>
      <w:r>
        <w:lastRenderedPageBreak/>
        <w:t>About this report</w:t>
      </w:r>
      <w:bookmarkEnd w:id="1"/>
    </w:p>
    <w:p w14:paraId="3DD82740" w14:textId="77777777" w:rsidR="00100548" w:rsidRPr="00100548" w:rsidRDefault="00100548" w:rsidP="00100548">
      <w:pPr>
        <w:pStyle w:val="Heading2"/>
        <w:jc w:val="left"/>
      </w:pPr>
      <w:bookmarkStart w:id="2" w:name="_Ref414922279"/>
      <w:bookmarkStart w:id="3" w:name="_Ref414922285"/>
      <w:bookmarkStart w:id="4" w:name="_Toc415597826"/>
      <w:r>
        <w:t>Report details</w:t>
      </w:r>
      <w:bookmarkEnd w:id="2"/>
      <w:bookmarkEnd w:id="3"/>
      <w:bookmarkEnd w:id="4"/>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4621"/>
      </w:tblGrid>
      <w:tr w:rsidR="00100548" w14:paraId="45598C98" w14:textId="77777777" w:rsidTr="005E67AA">
        <w:tc>
          <w:tcPr>
            <w:tcW w:w="3946" w:type="dxa"/>
          </w:tcPr>
          <w:p w14:paraId="2866A53B" w14:textId="77777777" w:rsidR="00100548" w:rsidRDefault="00100548" w:rsidP="00491388">
            <w:r>
              <w:t>Report on (address) (the</w:t>
            </w:r>
            <w:r w:rsidRPr="00FD3CC3">
              <w:rPr>
                <w:b/>
                <w:bCs/>
              </w:rPr>
              <w:t xml:space="preserve"> Property</w:t>
            </w:r>
            <w:r>
              <w:t>):</w:t>
            </w:r>
          </w:p>
        </w:tc>
        <w:tc>
          <w:tcPr>
            <w:tcW w:w="4621" w:type="dxa"/>
          </w:tcPr>
          <w:p w14:paraId="04DDA041" w14:textId="77777777" w:rsidR="00100548" w:rsidRDefault="00B15D4D" w:rsidP="00491388">
            <w:r>
              <w:t>59A Vera Street Morley W.A</w:t>
            </w:r>
          </w:p>
        </w:tc>
      </w:tr>
      <w:tr w:rsidR="00100548" w14:paraId="0E593CE3" w14:textId="77777777" w:rsidTr="005E67AA">
        <w:tc>
          <w:tcPr>
            <w:tcW w:w="3946" w:type="dxa"/>
          </w:tcPr>
          <w:p w14:paraId="177378CA" w14:textId="77777777" w:rsidR="00100548" w:rsidRDefault="00100548" w:rsidP="00491388">
            <w:r>
              <w:t xml:space="preserve">Client name (the </w:t>
            </w:r>
            <w:r w:rsidRPr="00757C1F">
              <w:rPr>
                <w:b/>
                <w:bCs/>
              </w:rPr>
              <w:t>Client</w:t>
            </w:r>
            <w:r>
              <w:rPr>
                <w:b/>
                <w:bCs/>
              </w:rPr>
              <w:t xml:space="preserve"> </w:t>
            </w:r>
            <w:r>
              <w:t xml:space="preserve">or </w:t>
            </w:r>
            <w:r>
              <w:rPr>
                <w:b/>
                <w:bCs/>
              </w:rPr>
              <w:t>you</w:t>
            </w:r>
            <w:r>
              <w:t>):</w:t>
            </w:r>
          </w:p>
        </w:tc>
        <w:tc>
          <w:tcPr>
            <w:tcW w:w="4621" w:type="dxa"/>
          </w:tcPr>
          <w:p w14:paraId="43EDA17E" w14:textId="77777777" w:rsidR="00100548" w:rsidRDefault="00B15D4D" w:rsidP="00491388">
            <w:r>
              <w:t>Jim Chapman</w:t>
            </w:r>
          </w:p>
        </w:tc>
      </w:tr>
      <w:tr w:rsidR="00100548" w14:paraId="138ADA3A" w14:textId="77777777" w:rsidTr="005E67AA">
        <w:tc>
          <w:tcPr>
            <w:tcW w:w="3946" w:type="dxa"/>
          </w:tcPr>
          <w:p w14:paraId="10818957" w14:textId="77777777" w:rsidR="00100548" w:rsidRDefault="00100548" w:rsidP="00491388">
            <w:r>
              <w:t>Client's phone number:</w:t>
            </w:r>
          </w:p>
        </w:tc>
        <w:tc>
          <w:tcPr>
            <w:tcW w:w="4621" w:type="dxa"/>
          </w:tcPr>
          <w:p w14:paraId="547E7CE9" w14:textId="77777777" w:rsidR="00100548" w:rsidRDefault="00B15D4D" w:rsidP="00491388">
            <w:r>
              <w:t>0422685525</w:t>
            </w:r>
          </w:p>
        </w:tc>
      </w:tr>
      <w:tr w:rsidR="00100548" w14:paraId="7DB8E861" w14:textId="77777777" w:rsidTr="005E67AA">
        <w:tc>
          <w:tcPr>
            <w:tcW w:w="3946" w:type="dxa"/>
          </w:tcPr>
          <w:p w14:paraId="50E2A5E8" w14:textId="77777777" w:rsidR="00100548" w:rsidRDefault="00100548" w:rsidP="00491388">
            <w:r>
              <w:t>Client's email address:</w:t>
            </w:r>
          </w:p>
        </w:tc>
        <w:tc>
          <w:tcPr>
            <w:tcW w:w="4621" w:type="dxa"/>
          </w:tcPr>
          <w:p w14:paraId="22039006" w14:textId="77777777" w:rsidR="00100548" w:rsidRDefault="00B15D4D" w:rsidP="00491388">
            <w:r>
              <w:t>adrian@residentialrealty.com.au</w:t>
            </w:r>
          </w:p>
        </w:tc>
      </w:tr>
      <w:tr w:rsidR="00100548" w14:paraId="7EBE984D" w14:textId="77777777" w:rsidTr="005E67AA">
        <w:tc>
          <w:tcPr>
            <w:tcW w:w="3946" w:type="dxa"/>
          </w:tcPr>
          <w:p w14:paraId="39B7C5E7" w14:textId="77777777" w:rsidR="00100548" w:rsidRDefault="00100548" w:rsidP="00491388">
            <w:r>
              <w:t>Building inspector:</w:t>
            </w:r>
          </w:p>
        </w:tc>
        <w:tc>
          <w:tcPr>
            <w:tcW w:w="4621" w:type="dxa"/>
          </w:tcPr>
          <w:p w14:paraId="5A3001B6" w14:textId="77777777" w:rsidR="00100548" w:rsidRDefault="00100548" w:rsidP="00491388">
            <w:r>
              <w:t>Joshua Briggs</w:t>
            </w:r>
          </w:p>
        </w:tc>
      </w:tr>
      <w:tr w:rsidR="00100548" w14:paraId="4F454E57" w14:textId="77777777" w:rsidTr="005E67AA">
        <w:tc>
          <w:tcPr>
            <w:tcW w:w="3946" w:type="dxa"/>
          </w:tcPr>
          <w:p w14:paraId="70E5C578" w14:textId="77777777" w:rsidR="00100548" w:rsidRDefault="00100548" w:rsidP="00491388">
            <w:r>
              <w:t>Builder's registration number:</w:t>
            </w:r>
          </w:p>
        </w:tc>
        <w:tc>
          <w:tcPr>
            <w:tcW w:w="4621" w:type="dxa"/>
          </w:tcPr>
          <w:p w14:paraId="39D58468" w14:textId="77777777" w:rsidR="00100548" w:rsidRDefault="00100548" w:rsidP="00491388">
            <w:r>
              <w:t>101288</w:t>
            </w:r>
          </w:p>
        </w:tc>
      </w:tr>
      <w:tr w:rsidR="00100548" w14:paraId="7FC06C1E" w14:textId="77777777" w:rsidTr="005E67AA">
        <w:tc>
          <w:tcPr>
            <w:tcW w:w="3946" w:type="dxa"/>
          </w:tcPr>
          <w:p w14:paraId="30DB412A" w14:textId="77777777" w:rsidR="00100548" w:rsidRDefault="00100548" w:rsidP="00491388">
            <w:r>
              <w:t>Company name:</w:t>
            </w:r>
          </w:p>
        </w:tc>
        <w:tc>
          <w:tcPr>
            <w:tcW w:w="4621" w:type="dxa"/>
          </w:tcPr>
          <w:p w14:paraId="665FAEC3" w14:textId="77777777" w:rsidR="00100548" w:rsidRDefault="00100548" w:rsidP="00491388">
            <w:r>
              <w:t>Master Building Inspectors</w:t>
            </w:r>
          </w:p>
        </w:tc>
      </w:tr>
      <w:tr w:rsidR="00100548" w14:paraId="3523A6C7" w14:textId="77777777" w:rsidTr="005E67AA">
        <w:tc>
          <w:tcPr>
            <w:tcW w:w="3946" w:type="dxa"/>
          </w:tcPr>
          <w:p w14:paraId="1400AFB7" w14:textId="77777777" w:rsidR="00100548" w:rsidRDefault="00100548" w:rsidP="00491388">
            <w:r>
              <w:t>Company address and postcode</w:t>
            </w:r>
          </w:p>
        </w:tc>
        <w:tc>
          <w:tcPr>
            <w:tcW w:w="4621" w:type="dxa"/>
          </w:tcPr>
          <w:p w14:paraId="7961B9D9" w14:textId="77777777" w:rsidR="00100548" w:rsidRDefault="00100548" w:rsidP="00491388">
            <w:r>
              <w:t>Po Box 6249 Swanbourne WA 6010</w:t>
            </w:r>
          </w:p>
        </w:tc>
      </w:tr>
      <w:tr w:rsidR="00870221" w14:paraId="17923573" w14:textId="77777777" w:rsidTr="005E67AA">
        <w:tc>
          <w:tcPr>
            <w:tcW w:w="3946" w:type="dxa"/>
          </w:tcPr>
          <w:p w14:paraId="33C1FE54" w14:textId="77777777" w:rsidR="00870221" w:rsidRDefault="00870221" w:rsidP="00491388">
            <w:r>
              <w:t>Company email address</w:t>
            </w:r>
          </w:p>
        </w:tc>
        <w:tc>
          <w:tcPr>
            <w:tcW w:w="4621" w:type="dxa"/>
          </w:tcPr>
          <w:p w14:paraId="3446B4C8" w14:textId="77777777" w:rsidR="00870221" w:rsidRDefault="00870221" w:rsidP="00491388">
            <w:r>
              <w:t>info@masterbuildinginspectors.com.au</w:t>
            </w:r>
          </w:p>
        </w:tc>
      </w:tr>
    </w:tbl>
    <w:p w14:paraId="5F19399E" w14:textId="77777777" w:rsidR="00E16FD5" w:rsidRDefault="00E16FD5" w:rsidP="00100548">
      <w:pPr>
        <w:ind w:left="720"/>
      </w:pPr>
    </w:p>
    <w:p w14:paraId="65C44F1E" w14:textId="77777777" w:rsidR="00100548" w:rsidRDefault="00100548" w:rsidP="00100548">
      <w:pPr>
        <w:ind w:left="720"/>
      </w:pPr>
      <w:r>
        <w:t>If you would like to discuss any aspect of this report please contact:</w:t>
      </w:r>
    </w:p>
    <w:p w14:paraId="371C213E" w14:textId="77777777" w:rsidR="00100548" w:rsidRPr="00165969" w:rsidRDefault="00100548" w:rsidP="00100548">
      <w:pPr>
        <w:spacing w:after="0"/>
        <w:ind w:left="720"/>
        <w:rPr>
          <w:lang w:val="pt-PT"/>
        </w:rPr>
      </w:pPr>
      <w:r w:rsidRPr="00165969">
        <w:rPr>
          <w:lang w:val="pt-PT"/>
        </w:rPr>
        <w:t>Joshua Briggs</w:t>
      </w:r>
    </w:p>
    <w:p w14:paraId="4D341E37" w14:textId="77777777" w:rsidR="00100548" w:rsidRPr="00165969" w:rsidRDefault="00100548" w:rsidP="00100548">
      <w:pPr>
        <w:spacing w:after="0"/>
        <w:ind w:left="720"/>
        <w:rPr>
          <w:lang w:val="pt-PT"/>
        </w:rPr>
      </w:pPr>
      <w:r>
        <w:rPr>
          <w:lang w:val="pt-PT"/>
        </w:rPr>
        <w:t>0415 237</w:t>
      </w:r>
      <w:r w:rsidRPr="00165969">
        <w:rPr>
          <w:lang w:val="pt-PT"/>
        </w:rPr>
        <w:t xml:space="preserve"> 273</w:t>
      </w:r>
    </w:p>
    <w:p w14:paraId="637803E3" w14:textId="77777777" w:rsidR="00100548" w:rsidRPr="00165969" w:rsidRDefault="00100548" w:rsidP="00100548">
      <w:pPr>
        <w:spacing w:after="0"/>
        <w:ind w:left="720"/>
        <w:rPr>
          <w:lang w:val="pt-PT"/>
        </w:rPr>
      </w:pPr>
      <w:r w:rsidRPr="00165969">
        <w:rPr>
          <w:lang w:val="pt-PT"/>
        </w:rPr>
        <w:t>info@masterbuildinginspectors.com.au</w:t>
      </w:r>
    </w:p>
    <w:p w14:paraId="0E3A087D" w14:textId="77777777" w:rsidR="00100548" w:rsidRDefault="00100548" w:rsidP="00100548">
      <w:pPr>
        <w:pStyle w:val="Heading2"/>
        <w:jc w:val="left"/>
      </w:pPr>
      <w:bookmarkStart w:id="5" w:name="_Ref414925154"/>
      <w:bookmarkStart w:id="6" w:name="_Toc415597827"/>
      <w:r>
        <w:t>Special conditions or instructions</w:t>
      </w:r>
      <w:bookmarkEnd w:id="5"/>
      <w:bookmarkEnd w:id="6"/>
    </w:p>
    <w:p w14:paraId="636461E6" w14:textId="77777777" w:rsidR="00100548" w:rsidRDefault="00100548" w:rsidP="00100548">
      <w:pPr>
        <w:ind w:left="720"/>
      </w:pPr>
      <w:r>
        <w:t>A report may be conditional on information provided by a person, agents or employees of the person requesting the report, apparent concealment of possible defects and a range of other factors.</w:t>
      </w:r>
    </w:p>
    <w:tbl>
      <w:tblPr>
        <w:tblStyle w:val="TableGrid"/>
        <w:tblW w:w="0" w:type="auto"/>
        <w:tblInd w:w="817" w:type="dxa"/>
        <w:tblLook w:val="04A0" w:firstRow="1" w:lastRow="0" w:firstColumn="1" w:lastColumn="0" w:noHBand="0" w:noVBand="1"/>
      </w:tblPr>
      <w:tblGrid>
        <w:gridCol w:w="6237"/>
        <w:gridCol w:w="2188"/>
      </w:tblGrid>
      <w:tr w:rsidR="00100548" w14:paraId="50EF53D7" w14:textId="77777777" w:rsidTr="005E67AA">
        <w:tc>
          <w:tcPr>
            <w:tcW w:w="6237" w:type="dxa"/>
            <w:shd w:val="solid" w:color="auto" w:fill="auto"/>
          </w:tcPr>
          <w:p w14:paraId="1D0CA121" w14:textId="77777777" w:rsidR="00100548" w:rsidRPr="00FD3CC3" w:rsidRDefault="00100548" w:rsidP="005E67AA">
            <w:pPr>
              <w:rPr>
                <w:b/>
                <w:bCs/>
              </w:rPr>
            </w:pPr>
            <w:r w:rsidRPr="00FD3CC3">
              <w:rPr>
                <w:b/>
                <w:bCs/>
              </w:rPr>
              <w:t>Special condition/instruction</w:t>
            </w:r>
          </w:p>
        </w:tc>
        <w:tc>
          <w:tcPr>
            <w:tcW w:w="2188" w:type="dxa"/>
            <w:shd w:val="solid" w:color="auto" w:fill="auto"/>
          </w:tcPr>
          <w:p w14:paraId="088E2A09" w14:textId="77777777" w:rsidR="00100548" w:rsidRPr="00FD3CC3" w:rsidRDefault="00100548" w:rsidP="005E67AA">
            <w:pPr>
              <w:rPr>
                <w:b/>
                <w:bCs/>
              </w:rPr>
            </w:pPr>
            <w:r w:rsidRPr="00FD3CC3">
              <w:rPr>
                <w:b/>
                <w:bCs/>
              </w:rPr>
              <w:t xml:space="preserve">Comments </w:t>
            </w:r>
          </w:p>
        </w:tc>
      </w:tr>
      <w:tr w:rsidR="00100548" w14:paraId="1C114B1F" w14:textId="77777777" w:rsidTr="005E67AA">
        <w:tc>
          <w:tcPr>
            <w:tcW w:w="6237" w:type="dxa"/>
          </w:tcPr>
          <w:p w14:paraId="08703E45" w14:textId="77777777" w:rsidR="00100548" w:rsidRDefault="00100548" w:rsidP="005E67AA">
            <w:r>
              <w:t>N/A</w:t>
            </w:r>
          </w:p>
        </w:tc>
        <w:tc>
          <w:tcPr>
            <w:tcW w:w="2188" w:type="dxa"/>
          </w:tcPr>
          <w:p w14:paraId="55118467" w14:textId="77777777" w:rsidR="00100548" w:rsidRDefault="00100548" w:rsidP="005E67AA"/>
        </w:tc>
      </w:tr>
    </w:tbl>
    <w:p w14:paraId="5E7BA6B9" w14:textId="77777777" w:rsidR="00100548" w:rsidRDefault="00100548" w:rsidP="00491388">
      <w:pPr>
        <w:pStyle w:val="Heading2"/>
        <w:jc w:val="left"/>
      </w:pPr>
      <w:bookmarkStart w:id="7" w:name="_Toc415597828"/>
      <w:r>
        <w:t>Important information to help you interpret this report</w:t>
      </w:r>
      <w:bookmarkEnd w:id="7"/>
    </w:p>
    <w:p w14:paraId="48B7E577" w14:textId="77777777" w:rsidR="00100548" w:rsidRPr="00A42EF9" w:rsidRDefault="00100548" w:rsidP="00100548">
      <w:pPr>
        <w:pStyle w:val="Heading3"/>
        <w:jc w:val="left"/>
      </w:pPr>
      <w:bookmarkStart w:id="8" w:name="_Toc415597829"/>
      <w:r>
        <w:t>Defined terms</w:t>
      </w:r>
      <w:bookmarkEnd w:id="8"/>
    </w:p>
    <w:p w14:paraId="51EAF366" w14:textId="77777777" w:rsidR="00100548" w:rsidRDefault="00100548" w:rsidP="00100548">
      <w:pPr>
        <w:ind w:left="1440" w:hanging="720"/>
      </w:pPr>
      <w:r>
        <w:tab/>
        <w:t xml:space="preserve">This report uses the terms defined in Section </w:t>
      </w:r>
      <w:r w:rsidR="00A80B30">
        <w:fldChar w:fldCharType="begin"/>
      </w:r>
      <w:r>
        <w:instrText xml:space="preserve"> REF _Ref414925612 \w \h </w:instrText>
      </w:r>
      <w:r w:rsidR="00A80B30">
        <w:fldChar w:fldCharType="separate"/>
      </w:r>
      <w:r w:rsidR="00CC593E">
        <w:rPr>
          <w:rFonts w:hint="cs"/>
          <w:cs/>
        </w:rPr>
        <w:t>‎</w:t>
      </w:r>
      <w:r w:rsidR="00CC593E">
        <w:t>V</w:t>
      </w:r>
      <w:r w:rsidR="00A80B30">
        <w:fldChar w:fldCharType="end"/>
      </w:r>
      <w:r>
        <w:t>. Where capitalised terms appear in this report you should give those terms the same meaning as set out in Section VI.</w:t>
      </w:r>
    </w:p>
    <w:p w14:paraId="3D8882D8" w14:textId="77777777" w:rsidR="00100548" w:rsidRDefault="00100548" w:rsidP="00100548">
      <w:pPr>
        <w:pStyle w:val="Heading3"/>
        <w:jc w:val="left"/>
      </w:pPr>
      <w:bookmarkStart w:id="9" w:name="_Toc415597830"/>
      <w:r>
        <w:t>Scope, exclusions and limitations</w:t>
      </w:r>
      <w:bookmarkEnd w:id="9"/>
    </w:p>
    <w:p w14:paraId="39107CCC" w14:textId="77777777" w:rsidR="00100548" w:rsidRDefault="00100548" w:rsidP="00100548">
      <w:pPr>
        <w:ind w:left="1440"/>
      </w:pPr>
      <w:r>
        <w:t xml:space="preserve">You should read Section </w:t>
      </w:r>
      <w:r w:rsidR="00A80B30">
        <w:fldChar w:fldCharType="begin"/>
      </w:r>
      <w:r>
        <w:instrText xml:space="preserve"> REF _Ref414925846 \w \h </w:instrText>
      </w:r>
      <w:r w:rsidR="00A80B30">
        <w:fldChar w:fldCharType="separate"/>
      </w:r>
      <w:r w:rsidR="00CC593E">
        <w:rPr>
          <w:rFonts w:hint="cs"/>
          <w:cs/>
        </w:rPr>
        <w:t>‎</w:t>
      </w:r>
      <w:r w:rsidR="00CC593E">
        <w:t>VI</w:t>
      </w:r>
      <w:r w:rsidR="00A80B30">
        <w:fldChar w:fldCharType="end"/>
      </w:r>
      <w:r>
        <w:t xml:space="preserve"> of this report in full.  Section VII explains the scope of this report and the exclusions and limitations which apply to it.  When reading this report you should interpret it in light of the exclusions and limitations set out in Section </w:t>
      </w:r>
      <w:r w:rsidR="00A80B30">
        <w:fldChar w:fldCharType="begin"/>
      </w:r>
      <w:r>
        <w:instrText xml:space="preserve"> REF _Ref414925846 \w \h </w:instrText>
      </w:r>
      <w:r w:rsidR="00A80B30">
        <w:fldChar w:fldCharType="separate"/>
      </w:r>
      <w:r w:rsidR="00CC593E">
        <w:rPr>
          <w:rFonts w:hint="cs"/>
          <w:cs/>
        </w:rPr>
        <w:t>‎</w:t>
      </w:r>
      <w:r w:rsidR="00CC593E">
        <w:t>VI</w:t>
      </w:r>
      <w:r w:rsidR="00A80B30">
        <w:fldChar w:fldCharType="end"/>
      </w:r>
      <w:r>
        <w:t>.</w:t>
      </w:r>
    </w:p>
    <w:p w14:paraId="48908044" w14:textId="77777777" w:rsidR="00100548" w:rsidRDefault="00100548" w:rsidP="00100548">
      <w:pPr>
        <w:ind w:left="1440"/>
      </w:pPr>
      <w:r>
        <w:lastRenderedPageBreak/>
        <w:t xml:space="preserve">If you have any doubt about the purpose, scope and acceptance criteria on which the report is based please discuss your concerns with the </w:t>
      </w:r>
      <w:r w:rsidRPr="006F07C9">
        <w:t>Building Consultant</w:t>
      </w:r>
      <w:r>
        <w:t xml:space="preserve"> on receipt of the report.</w:t>
      </w:r>
    </w:p>
    <w:p w14:paraId="6A958897" w14:textId="77777777" w:rsidR="00870221" w:rsidRDefault="00870221" w:rsidP="00870221">
      <w:pPr>
        <w:pStyle w:val="Heading3"/>
        <w:jc w:val="left"/>
      </w:pPr>
      <w:bookmarkStart w:id="10" w:name="_Toc415597831"/>
      <w:r>
        <w:t>Recommen</w:t>
      </w:r>
      <w:r w:rsidR="00D86BA1">
        <w:t>d</w:t>
      </w:r>
      <w:r>
        <w:t>ations in this report</w:t>
      </w:r>
      <w:bookmarkEnd w:id="10"/>
    </w:p>
    <w:p w14:paraId="05A60B89" w14:textId="77777777" w:rsidR="00870221" w:rsidRDefault="00534CCC" w:rsidP="00870221">
      <w:pPr>
        <w:ind w:left="1440"/>
      </w:pPr>
      <w:r>
        <w:t xml:space="preserve">You acknowledge </w:t>
      </w:r>
      <w:r w:rsidR="00870221">
        <w:t>that, unless stated otherwise, you</w:t>
      </w:r>
      <w:r>
        <w:t xml:space="preserve"> should as a matter of urgency </w:t>
      </w:r>
      <w:r w:rsidR="00870221">
        <w:t>implement any recommendation or advice given in this report.</w:t>
      </w:r>
    </w:p>
    <w:p w14:paraId="4E1531DA" w14:textId="77777777" w:rsidR="00870221" w:rsidRPr="009010C0" w:rsidRDefault="00870221" w:rsidP="00870221">
      <w:pPr>
        <w:pStyle w:val="Heading1"/>
        <w:jc w:val="left"/>
      </w:pPr>
      <w:bookmarkStart w:id="11" w:name="_Toc415597832"/>
      <w:r>
        <w:t>Results of your property inspection</w:t>
      </w:r>
      <w:bookmarkEnd w:id="11"/>
    </w:p>
    <w:p w14:paraId="1E26630C" w14:textId="77777777" w:rsidR="00870221" w:rsidRDefault="00870221" w:rsidP="00870221">
      <w:pPr>
        <w:pStyle w:val="Heading2"/>
        <w:jc w:val="left"/>
      </w:pPr>
      <w:bookmarkStart w:id="12" w:name="_Toc415597833"/>
      <w:r>
        <w:t>Summary</w:t>
      </w:r>
      <w:bookmarkEnd w:id="12"/>
    </w:p>
    <w:p w14:paraId="41B27796" w14:textId="77777777" w:rsidR="00870221" w:rsidRDefault="00870221" w:rsidP="00B66223">
      <w:r>
        <w:tab/>
        <w:t>This summary is not a substitute for the report, which you should read in full.</w:t>
      </w:r>
    </w:p>
    <w:p w14:paraId="76A2801E" w14:textId="77777777" w:rsidR="00870221" w:rsidRDefault="00870221" w:rsidP="00870221">
      <w:pPr>
        <w:pStyle w:val="Heading3"/>
        <w:jc w:val="left"/>
      </w:pPr>
      <w:bookmarkStart w:id="13" w:name="_Toc415597834"/>
      <w:r>
        <w:t>Our view on the condition of the Property</w:t>
      </w:r>
      <w:bookmarkEnd w:id="13"/>
      <w:r>
        <w:t xml:space="preserve"> </w:t>
      </w:r>
    </w:p>
    <w:p w14:paraId="5319FBCE" w14:textId="77777777" w:rsidR="00870221" w:rsidRDefault="00870221" w:rsidP="00870221">
      <w:pPr>
        <w:ind w:left="1440" w:hanging="1440"/>
      </w:pPr>
      <w:r>
        <w:tab/>
        <w:t>In summary</w:t>
      </w:r>
      <w:r w:rsidR="00B66223">
        <w:t>,</w:t>
      </w:r>
      <w:r>
        <w:t xml:space="preserve"> the</w:t>
      </w:r>
      <w:r w:rsidR="00534CCC">
        <w:t xml:space="preserve"> Property compared to others at a similar</w:t>
      </w:r>
      <w:r>
        <w:t xml:space="preserve"> construction</w:t>
      </w:r>
      <w:r w:rsidR="00534CCC">
        <w:t xml:space="preserve"> stage,</w:t>
      </w:r>
      <w:r w:rsidR="00450D17">
        <w:t xml:space="preserve"> i</w:t>
      </w:r>
      <w:r w:rsidR="00B15D4D">
        <w:t>s in satisfactory condition</w:t>
      </w:r>
      <w:r w:rsidR="00534CCC">
        <w:t>.</w:t>
      </w:r>
    </w:p>
    <w:p w14:paraId="26DDDFE2" w14:textId="77777777" w:rsidR="00870221" w:rsidRDefault="00870221" w:rsidP="00870221">
      <w:pPr>
        <w:pStyle w:val="Heading3"/>
        <w:pBdr>
          <w:top w:val="dotted" w:sz="4" w:space="0" w:color="622423" w:themeColor="accent2" w:themeShade="7F"/>
        </w:pBdr>
        <w:jc w:val="left"/>
      </w:pPr>
      <w:bookmarkStart w:id="14" w:name="_Toc415597835"/>
      <w:r>
        <w:t>Table of defects</w:t>
      </w:r>
      <w:bookmarkEnd w:id="14"/>
    </w:p>
    <w:p w14:paraId="28E2B6F9" w14:textId="77777777" w:rsidR="00870221" w:rsidRDefault="00870221" w:rsidP="00870221">
      <w:pPr>
        <w:ind w:left="1440" w:hanging="1440"/>
        <w:jc w:val="both"/>
      </w:pPr>
      <w:r>
        <w:tab/>
        <w:t xml:space="preserve">The table below details the issues we identified during our inspection of the Property.  </w:t>
      </w:r>
      <w:r w:rsidR="00B66223">
        <w:t>Safety h</w:t>
      </w:r>
      <w:r w:rsidR="00B15D4D">
        <w:t>azards and Major Defects</w:t>
      </w:r>
      <w:r w:rsidR="00B66223">
        <w:t xml:space="preserve"> are identified in red.</w:t>
      </w:r>
    </w:p>
    <w:tbl>
      <w:tblPr>
        <w:tblStyle w:val="TableGrid"/>
        <w:tblW w:w="4174" w:type="pct"/>
        <w:tblInd w:w="1526" w:type="dxa"/>
        <w:tblLook w:val="04A0" w:firstRow="1" w:lastRow="0" w:firstColumn="1" w:lastColumn="0" w:noHBand="0" w:noVBand="1"/>
      </w:tblPr>
      <w:tblGrid>
        <w:gridCol w:w="1984"/>
        <w:gridCol w:w="5731"/>
      </w:tblGrid>
      <w:tr w:rsidR="00870221" w14:paraId="767D8F8F" w14:textId="77777777" w:rsidTr="005E67AA">
        <w:tc>
          <w:tcPr>
            <w:tcW w:w="1286" w:type="pct"/>
            <w:shd w:val="clear" w:color="auto" w:fill="000000" w:themeFill="text1"/>
          </w:tcPr>
          <w:p w14:paraId="1C922814" w14:textId="77777777" w:rsidR="00870221" w:rsidRPr="009636EA" w:rsidRDefault="00870221" w:rsidP="005E67AA">
            <w:pPr>
              <w:rPr>
                <w:b/>
                <w:bCs/>
              </w:rPr>
            </w:pPr>
            <w:r w:rsidRPr="009636EA">
              <w:rPr>
                <w:b/>
                <w:bCs/>
              </w:rPr>
              <w:t xml:space="preserve">Issue </w:t>
            </w:r>
          </w:p>
        </w:tc>
        <w:tc>
          <w:tcPr>
            <w:tcW w:w="3714" w:type="pct"/>
            <w:shd w:val="clear" w:color="auto" w:fill="000000" w:themeFill="text1"/>
          </w:tcPr>
          <w:p w14:paraId="2E1854E5" w14:textId="77777777" w:rsidR="00870221" w:rsidRPr="009636EA" w:rsidRDefault="00870221" w:rsidP="005E67AA">
            <w:pPr>
              <w:rPr>
                <w:b/>
                <w:bCs/>
              </w:rPr>
            </w:pPr>
            <w:r w:rsidRPr="009636EA">
              <w:rPr>
                <w:b/>
                <w:bCs/>
              </w:rPr>
              <w:t>Details</w:t>
            </w:r>
          </w:p>
        </w:tc>
      </w:tr>
      <w:tr w:rsidR="00870221" w14:paraId="11CA1157" w14:textId="77777777" w:rsidTr="005E67AA">
        <w:tc>
          <w:tcPr>
            <w:tcW w:w="1286" w:type="pct"/>
          </w:tcPr>
          <w:p w14:paraId="49F94DE5" w14:textId="77777777" w:rsidR="00870221" w:rsidRPr="009636EA" w:rsidRDefault="00870221" w:rsidP="005E67AA">
            <w:pPr>
              <w:rPr>
                <w:color w:val="FF0000"/>
              </w:rPr>
            </w:pPr>
            <w:r w:rsidRPr="009636EA">
              <w:rPr>
                <w:color w:val="FF0000"/>
              </w:rPr>
              <w:t xml:space="preserve">Safety Hazard </w:t>
            </w:r>
          </w:p>
        </w:tc>
        <w:tc>
          <w:tcPr>
            <w:tcW w:w="3714" w:type="pct"/>
          </w:tcPr>
          <w:p w14:paraId="7C2E2839" w14:textId="77777777" w:rsidR="00870221" w:rsidRPr="009636EA" w:rsidRDefault="00870221" w:rsidP="005E67AA">
            <w:pPr>
              <w:rPr>
                <w:color w:val="FF0000"/>
              </w:rPr>
            </w:pPr>
            <w:r>
              <w:rPr>
                <w:color w:val="FF0000"/>
              </w:rPr>
              <w:t>N/A</w:t>
            </w:r>
          </w:p>
        </w:tc>
      </w:tr>
      <w:tr w:rsidR="00870221" w14:paraId="273AE1AD" w14:textId="77777777" w:rsidTr="005E67AA">
        <w:tc>
          <w:tcPr>
            <w:tcW w:w="1286" w:type="pct"/>
          </w:tcPr>
          <w:p w14:paraId="1007E92F" w14:textId="77777777" w:rsidR="00870221" w:rsidRPr="009636EA" w:rsidRDefault="00B15D4D" w:rsidP="005E67AA">
            <w:pPr>
              <w:rPr>
                <w:color w:val="FF0000"/>
              </w:rPr>
            </w:pPr>
            <w:r>
              <w:rPr>
                <w:color w:val="FF0000"/>
              </w:rPr>
              <w:t>Major Defects</w:t>
            </w:r>
          </w:p>
        </w:tc>
        <w:tc>
          <w:tcPr>
            <w:tcW w:w="3714" w:type="pct"/>
          </w:tcPr>
          <w:p w14:paraId="1A897ADB" w14:textId="77777777" w:rsidR="00870221" w:rsidRPr="009636EA" w:rsidRDefault="00B15D4D" w:rsidP="005E67AA">
            <w:pPr>
              <w:rPr>
                <w:color w:val="FF0000"/>
              </w:rPr>
            </w:pPr>
            <w:r>
              <w:rPr>
                <w:color w:val="FF0000"/>
              </w:rPr>
              <w:t>N/A</w:t>
            </w:r>
          </w:p>
        </w:tc>
      </w:tr>
      <w:tr w:rsidR="00870221" w14:paraId="0F11F392" w14:textId="77777777" w:rsidTr="005E67AA">
        <w:tc>
          <w:tcPr>
            <w:tcW w:w="1286" w:type="pct"/>
          </w:tcPr>
          <w:p w14:paraId="18F07394" w14:textId="77777777" w:rsidR="00870221" w:rsidRPr="00B66223" w:rsidRDefault="00B15D4D" w:rsidP="005E67AA">
            <w:r>
              <w:t>Minor Defects</w:t>
            </w:r>
          </w:p>
        </w:tc>
        <w:tc>
          <w:tcPr>
            <w:tcW w:w="3714" w:type="pct"/>
          </w:tcPr>
          <w:p w14:paraId="5B8EC46A" w14:textId="77777777" w:rsidR="00870221" w:rsidRPr="00B66223" w:rsidRDefault="00B15D4D" w:rsidP="005E67AA">
            <w:r>
              <w:t>Detected</w:t>
            </w:r>
          </w:p>
        </w:tc>
      </w:tr>
    </w:tbl>
    <w:p w14:paraId="3EB9F271" w14:textId="77777777" w:rsidR="00870221" w:rsidRPr="00397024" w:rsidRDefault="00870221" w:rsidP="00397024">
      <w:pPr>
        <w:pStyle w:val="Heading2"/>
        <w:jc w:val="left"/>
      </w:pPr>
      <w:bookmarkStart w:id="15" w:name="_Toc415597836"/>
      <w:r w:rsidRPr="00397024">
        <w:t>G</w:t>
      </w:r>
      <w:r w:rsidR="00DB7300">
        <w:t>eneral description of the P</w:t>
      </w:r>
      <w:r w:rsidRPr="00397024">
        <w:t>roperty</w:t>
      </w:r>
      <w:bookmarkEnd w:id="15"/>
    </w:p>
    <w:tbl>
      <w:tblPr>
        <w:tblStyle w:val="TableGrid"/>
        <w:tblW w:w="7746" w:type="dxa"/>
        <w:tblInd w:w="1526" w:type="dxa"/>
        <w:tblLook w:val="04A0" w:firstRow="1" w:lastRow="0" w:firstColumn="1" w:lastColumn="0" w:noHBand="0" w:noVBand="1"/>
      </w:tblPr>
      <w:tblGrid>
        <w:gridCol w:w="3873"/>
        <w:gridCol w:w="3873"/>
      </w:tblGrid>
      <w:tr w:rsidR="00870221" w14:paraId="5251834D" w14:textId="77777777" w:rsidTr="005E67AA">
        <w:trPr>
          <w:trHeight w:val="257"/>
        </w:trPr>
        <w:tc>
          <w:tcPr>
            <w:tcW w:w="3873" w:type="dxa"/>
          </w:tcPr>
          <w:p w14:paraId="7E96C10C" w14:textId="77777777" w:rsidR="00870221" w:rsidRDefault="00870221" w:rsidP="005E67AA">
            <w:r>
              <w:t>Building type:</w:t>
            </w:r>
          </w:p>
        </w:tc>
        <w:tc>
          <w:tcPr>
            <w:tcW w:w="3873" w:type="dxa"/>
          </w:tcPr>
          <w:p w14:paraId="7878EE0E" w14:textId="77777777" w:rsidR="00870221" w:rsidRDefault="00870221" w:rsidP="005E67AA">
            <w:r>
              <w:t>Residential</w:t>
            </w:r>
          </w:p>
        </w:tc>
      </w:tr>
      <w:tr w:rsidR="00870221" w14:paraId="1A49217F" w14:textId="77777777" w:rsidTr="005E67AA">
        <w:trPr>
          <w:trHeight w:val="242"/>
        </w:trPr>
        <w:tc>
          <w:tcPr>
            <w:tcW w:w="3873" w:type="dxa"/>
          </w:tcPr>
          <w:p w14:paraId="1C26F053" w14:textId="77777777" w:rsidR="00870221" w:rsidRDefault="00870221" w:rsidP="005E67AA">
            <w:r>
              <w:t>Main building floor construction:</w:t>
            </w:r>
          </w:p>
        </w:tc>
        <w:tc>
          <w:tcPr>
            <w:tcW w:w="3873" w:type="dxa"/>
          </w:tcPr>
          <w:p w14:paraId="1CDE6158" w14:textId="77777777" w:rsidR="00870221" w:rsidRDefault="00870221" w:rsidP="005E67AA">
            <w:r>
              <w:t xml:space="preserve">Concrete </w:t>
            </w:r>
          </w:p>
        </w:tc>
      </w:tr>
      <w:tr w:rsidR="00870221" w14:paraId="3F1650AB" w14:textId="77777777" w:rsidTr="005E67AA">
        <w:trPr>
          <w:trHeight w:val="257"/>
        </w:trPr>
        <w:tc>
          <w:tcPr>
            <w:tcW w:w="3873" w:type="dxa"/>
          </w:tcPr>
          <w:p w14:paraId="0296C548" w14:textId="77777777" w:rsidR="00870221" w:rsidRDefault="00870221" w:rsidP="005E67AA">
            <w:r>
              <w:t>Number of storeys:</w:t>
            </w:r>
          </w:p>
        </w:tc>
        <w:tc>
          <w:tcPr>
            <w:tcW w:w="3873" w:type="dxa"/>
          </w:tcPr>
          <w:p w14:paraId="6D1AFAD9" w14:textId="77777777" w:rsidR="00870221" w:rsidRDefault="00B15D4D" w:rsidP="005E67AA">
            <w:r>
              <w:t>Single</w:t>
            </w:r>
          </w:p>
        </w:tc>
      </w:tr>
      <w:tr w:rsidR="00870221" w14:paraId="4267BBDD" w14:textId="77777777" w:rsidTr="005E67AA">
        <w:trPr>
          <w:trHeight w:val="257"/>
        </w:trPr>
        <w:tc>
          <w:tcPr>
            <w:tcW w:w="3873" w:type="dxa"/>
          </w:tcPr>
          <w:p w14:paraId="56218803" w14:textId="77777777" w:rsidR="00870221" w:rsidRDefault="00870221" w:rsidP="005E67AA">
            <w:r>
              <w:t>Main building roof construction:</w:t>
            </w:r>
          </w:p>
        </w:tc>
        <w:tc>
          <w:tcPr>
            <w:tcW w:w="3873" w:type="dxa"/>
          </w:tcPr>
          <w:p w14:paraId="5F6BB766" w14:textId="77777777" w:rsidR="00870221" w:rsidRDefault="00B15D4D" w:rsidP="005E67AA">
            <w:r>
              <w:t>Timber/pitched, tiled</w:t>
            </w:r>
          </w:p>
        </w:tc>
      </w:tr>
      <w:tr w:rsidR="00870221" w14:paraId="1C8A8A2F" w14:textId="77777777" w:rsidTr="005E67AA">
        <w:trPr>
          <w:trHeight w:val="257"/>
        </w:trPr>
        <w:tc>
          <w:tcPr>
            <w:tcW w:w="3873" w:type="dxa"/>
          </w:tcPr>
          <w:p w14:paraId="209EF823" w14:textId="77777777" w:rsidR="00870221" w:rsidRDefault="00870221" w:rsidP="005E67AA">
            <w:r>
              <w:t>Main building wall construction:</w:t>
            </w:r>
          </w:p>
        </w:tc>
        <w:tc>
          <w:tcPr>
            <w:tcW w:w="3873" w:type="dxa"/>
          </w:tcPr>
          <w:p w14:paraId="0DA20AF1" w14:textId="77777777" w:rsidR="00870221" w:rsidRDefault="00450D17" w:rsidP="005E67AA">
            <w:r>
              <w:t>Full</w:t>
            </w:r>
            <w:r w:rsidR="00870221">
              <w:t xml:space="preserve"> brick</w:t>
            </w:r>
          </w:p>
        </w:tc>
      </w:tr>
      <w:tr w:rsidR="00870221" w14:paraId="2CA0C165" w14:textId="77777777" w:rsidTr="005E67AA">
        <w:trPr>
          <w:trHeight w:val="257"/>
        </w:trPr>
        <w:tc>
          <w:tcPr>
            <w:tcW w:w="3873" w:type="dxa"/>
          </w:tcPr>
          <w:p w14:paraId="09E3DD42" w14:textId="77777777" w:rsidR="00870221" w:rsidRDefault="00870221" w:rsidP="005E67AA">
            <w:pPr>
              <w:tabs>
                <w:tab w:val="left" w:pos="3060"/>
              </w:tabs>
            </w:pPr>
            <w:r>
              <w:t>Other timber building elements:</w:t>
            </w:r>
          </w:p>
        </w:tc>
        <w:tc>
          <w:tcPr>
            <w:tcW w:w="3873" w:type="dxa"/>
          </w:tcPr>
          <w:p w14:paraId="05ABD897" w14:textId="77777777" w:rsidR="00870221" w:rsidRDefault="00870221" w:rsidP="005E67AA">
            <w:r>
              <w:t>N/A</w:t>
            </w:r>
          </w:p>
        </w:tc>
      </w:tr>
      <w:tr w:rsidR="00870221" w14:paraId="597CE3A8" w14:textId="77777777" w:rsidTr="005E67AA">
        <w:trPr>
          <w:trHeight w:val="257"/>
        </w:trPr>
        <w:tc>
          <w:tcPr>
            <w:tcW w:w="3873" w:type="dxa"/>
          </w:tcPr>
          <w:p w14:paraId="2E27FD6F" w14:textId="77777777" w:rsidR="00870221" w:rsidRDefault="00870221" w:rsidP="005E67AA">
            <w:r>
              <w:t>Occupancy status:</w:t>
            </w:r>
          </w:p>
        </w:tc>
        <w:tc>
          <w:tcPr>
            <w:tcW w:w="3873" w:type="dxa"/>
          </w:tcPr>
          <w:p w14:paraId="4F325893" w14:textId="77777777" w:rsidR="00870221" w:rsidRDefault="00B15D4D" w:rsidP="005E67AA">
            <w:r>
              <w:t>Occupied</w:t>
            </w:r>
          </w:p>
        </w:tc>
      </w:tr>
      <w:tr w:rsidR="00870221" w14:paraId="5FDF75FE" w14:textId="77777777" w:rsidTr="005E67AA">
        <w:trPr>
          <w:trHeight w:val="257"/>
        </w:trPr>
        <w:tc>
          <w:tcPr>
            <w:tcW w:w="3873" w:type="dxa"/>
          </w:tcPr>
          <w:p w14:paraId="27367F39" w14:textId="77777777" w:rsidR="00870221" w:rsidRDefault="00870221" w:rsidP="005E67AA">
            <w:r>
              <w:t>Furnished or unfurnished:</w:t>
            </w:r>
          </w:p>
        </w:tc>
        <w:tc>
          <w:tcPr>
            <w:tcW w:w="3873" w:type="dxa"/>
          </w:tcPr>
          <w:p w14:paraId="70BB635A" w14:textId="77777777" w:rsidR="00870221" w:rsidRDefault="00B15D4D" w:rsidP="005E67AA">
            <w:r>
              <w:t>Furnished</w:t>
            </w:r>
          </w:p>
        </w:tc>
      </w:tr>
      <w:tr w:rsidR="00870221" w14:paraId="61475EA9" w14:textId="77777777" w:rsidTr="005E67AA">
        <w:trPr>
          <w:trHeight w:val="242"/>
        </w:trPr>
        <w:tc>
          <w:tcPr>
            <w:tcW w:w="3873" w:type="dxa"/>
          </w:tcPr>
          <w:p w14:paraId="1ABE8CAF" w14:textId="77777777" w:rsidR="00870221" w:rsidRDefault="00870221" w:rsidP="005E67AA">
            <w:r>
              <w:t>Strata or company titles:</w:t>
            </w:r>
          </w:p>
        </w:tc>
        <w:tc>
          <w:tcPr>
            <w:tcW w:w="3873" w:type="dxa"/>
          </w:tcPr>
          <w:p w14:paraId="1B27CF46" w14:textId="77777777" w:rsidR="00870221" w:rsidRDefault="00B15D4D" w:rsidP="005E67AA">
            <w:r>
              <w:t>Unknown</w:t>
            </w:r>
          </w:p>
        </w:tc>
      </w:tr>
      <w:tr w:rsidR="00870221" w14:paraId="53F980F0" w14:textId="77777777" w:rsidTr="005E67AA">
        <w:trPr>
          <w:trHeight w:val="257"/>
        </w:trPr>
        <w:tc>
          <w:tcPr>
            <w:tcW w:w="3873" w:type="dxa"/>
          </w:tcPr>
          <w:p w14:paraId="0A075602" w14:textId="77777777" w:rsidR="00870221" w:rsidRDefault="00870221" w:rsidP="005E67AA">
            <w:r>
              <w:t>Orientation:</w:t>
            </w:r>
          </w:p>
        </w:tc>
        <w:tc>
          <w:tcPr>
            <w:tcW w:w="3873" w:type="dxa"/>
          </w:tcPr>
          <w:p w14:paraId="567B51AF" w14:textId="77777777" w:rsidR="00870221" w:rsidRDefault="00B15D4D" w:rsidP="005E67AA">
            <w:r>
              <w:t>South facing</w:t>
            </w:r>
          </w:p>
        </w:tc>
      </w:tr>
      <w:tr w:rsidR="00870221" w14:paraId="4CD3BF17" w14:textId="77777777" w:rsidTr="005E67AA">
        <w:trPr>
          <w:trHeight w:val="530"/>
        </w:trPr>
        <w:tc>
          <w:tcPr>
            <w:tcW w:w="3873" w:type="dxa"/>
          </w:tcPr>
          <w:p w14:paraId="25D45347" w14:textId="77777777" w:rsidR="00870221" w:rsidRDefault="00870221" w:rsidP="005E67AA">
            <w:r>
              <w:t>Prevailing weather conditions at the time of inspection:</w:t>
            </w:r>
          </w:p>
        </w:tc>
        <w:tc>
          <w:tcPr>
            <w:tcW w:w="3873" w:type="dxa"/>
          </w:tcPr>
          <w:p w14:paraId="5D8B8755" w14:textId="77777777" w:rsidR="00870221" w:rsidRDefault="00B15D4D" w:rsidP="005E67AA">
            <w:r>
              <w:t>Fine</w:t>
            </w:r>
          </w:p>
        </w:tc>
      </w:tr>
    </w:tbl>
    <w:p w14:paraId="7256AED1" w14:textId="77777777" w:rsidR="00870221" w:rsidRPr="00397024" w:rsidRDefault="00870221" w:rsidP="00B15D4D">
      <w:pPr>
        <w:pStyle w:val="Heading2"/>
        <w:keepNext/>
        <w:jc w:val="left"/>
      </w:pPr>
      <w:bookmarkStart w:id="16" w:name="_Toc415597837"/>
      <w:r w:rsidRPr="00397024">
        <w:lastRenderedPageBreak/>
        <w:t>Accessibility</w:t>
      </w:r>
      <w:bookmarkEnd w:id="16"/>
    </w:p>
    <w:p w14:paraId="027D837D" w14:textId="77777777" w:rsidR="00870221" w:rsidRDefault="00870221" w:rsidP="00870221">
      <w:pPr>
        <w:pStyle w:val="Heading3"/>
        <w:jc w:val="left"/>
      </w:pPr>
      <w:bookmarkStart w:id="17" w:name="_Toc415597838"/>
      <w:r>
        <w:t>Areas Inspected</w:t>
      </w:r>
      <w:bookmarkEnd w:id="17"/>
    </w:p>
    <w:p w14:paraId="2429F3C1" w14:textId="77777777" w:rsidR="00870221" w:rsidRPr="002731AD" w:rsidRDefault="00870221" w:rsidP="00D86BA1">
      <w:pPr>
        <w:ind w:left="1440"/>
      </w:pPr>
      <w:r w:rsidRPr="002731AD">
        <w:t xml:space="preserve">The </w:t>
      </w:r>
      <w:r>
        <w:t>f</w:t>
      </w:r>
      <w:r w:rsidR="00D86BA1">
        <w:t>ollowing areas w</w:t>
      </w:r>
      <w:r w:rsidR="00266BF5">
        <w:t xml:space="preserve">ere inspected: </w:t>
      </w:r>
      <w:r w:rsidR="00534CCC">
        <w:t>internal walls, external wa</w:t>
      </w:r>
      <w:r w:rsidR="00B15D4D">
        <w:t>lls,</w:t>
      </w:r>
      <w:r w:rsidR="00534CCC">
        <w:t xml:space="preserve"> interior.</w:t>
      </w:r>
      <w:r>
        <w:t xml:space="preserve">  </w:t>
      </w:r>
      <w:r w:rsidRPr="002731AD">
        <w:t xml:space="preserve">As documented in your pre inspection agreement, obstructions and limitations to the accessible areas for inspection are to be expected in any inspection. </w:t>
      </w:r>
      <w:r>
        <w:t xml:space="preserve"> </w:t>
      </w:r>
      <w:r w:rsidRPr="002731AD">
        <w:t>Refer also to our listing of obstructions and limitations.</w:t>
      </w:r>
    </w:p>
    <w:p w14:paraId="7879066F" w14:textId="77777777" w:rsidR="00870221" w:rsidRPr="002731AD" w:rsidRDefault="00870221" w:rsidP="00870221">
      <w:pPr>
        <w:ind w:left="1440"/>
      </w:pPr>
      <w:r w:rsidRPr="002731AD">
        <w:t xml:space="preserve">The inspection excludes areas which are affected by obstructions or where access is limited or unsafe. </w:t>
      </w:r>
      <w:r>
        <w:t xml:space="preserve"> </w:t>
      </w:r>
      <w:r w:rsidRPr="002731AD">
        <w:t>We do not move obstructions and building defects may not be obvious unless obstructions or unsafe conditions are removed or access is provided.</w:t>
      </w:r>
    </w:p>
    <w:p w14:paraId="55F8C091" w14:textId="77777777" w:rsidR="00870221" w:rsidRPr="002731AD" w:rsidRDefault="00870221" w:rsidP="00870221">
      <w:pPr>
        <w:ind w:left="1440"/>
      </w:pPr>
      <w:r w:rsidRPr="002731AD">
        <w:t>The following areas were inaccessible:</w:t>
      </w:r>
      <w:r w:rsidR="00B15D4D">
        <w:t xml:space="preserve"> N/A</w:t>
      </w:r>
      <w:r w:rsidR="00534CCC">
        <w:t xml:space="preserve"> </w:t>
      </w:r>
    </w:p>
    <w:p w14:paraId="43005869" w14:textId="77777777" w:rsidR="00870221" w:rsidRPr="00F74682" w:rsidRDefault="00870221" w:rsidP="00870221">
      <w:pPr>
        <w:ind w:left="1440"/>
      </w:pPr>
      <w:r w:rsidRPr="002731AD">
        <w:t>Any areas which are inaccessible at the time of inspection present a high risk for undetected building defects</w:t>
      </w:r>
      <w:r w:rsidRPr="00F74682">
        <w:rPr>
          <w:sz w:val="28"/>
          <w:szCs w:val="28"/>
        </w:rPr>
        <w:t>.</w:t>
      </w:r>
      <w:r>
        <w:t xml:space="preserve">  The Client is strongly advised to make arrangements to access inaccessible areas.</w:t>
      </w:r>
    </w:p>
    <w:p w14:paraId="7F4C96E5" w14:textId="77777777" w:rsidR="00870221" w:rsidRDefault="00870221" w:rsidP="00870221">
      <w:pPr>
        <w:pStyle w:val="Heading3"/>
        <w:jc w:val="left"/>
      </w:pPr>
      <w:bookmarkStart w:id="18" w:name="_Toc415597839"/>
      <w:r>
        <w:t>Obstructions and Limitations</w:t>
      </w:r>
      <w:bookmarkEnd w:id="18"/>
    </w:p>
    <w:p w14:paraId="3845DED4" w14:textId="77777777" w:rsidR="00870221" w:rsidRDefault="00870221" w:rsidP="00870221">
      <w:pPr>
        <w:ind w:left="1440"/>
      </w:pPr>
      <w:r>
        <w:t>Building defects may be concealed by the following obstructions which</w:t>
      </w:r>
      <w:r w:rsidR="00266BF5">
        <w:t xml:space="preserve"> prevented full inspection: </w:t>
      </w:r>
      <w:r w:rsidR="00534CCC">
        <w:t>finished ground leve</w:t>
      </w:r>
      <w:r w:rsidR="00B15D4D">
        <w:t xml:space="preserve">l, ceiling linings, </w:t>
      </w:r>
      <w:r w:rsidR="00534CCC">
        <w:t>built in cabinetry</w:t>
      </w:r>
      <w:r w:rsidR="00B15D4D">
        <w:t>, stored items, floor coverings</w:t>
      </w:r>
      <w:r w:rsidR="00534CCC">
        <w:t>.</w:t>
      </w:r>
    </w:p>
    <w:p w14:paraId="6B824CCB" w14:textId="77777777" w:rsidR="00870221" w:rsidRDefault="00870221" w:rsidP="00870221">
      <w:pPr>
        <w:ind w:left="1440"/>
      </w:pPr>
      <w:r>
        <w:t>The presence of obstructions increases the risk of undetected defects.  The client should make arrangements to remove obstructions wherever possible and re-inspect these areas as a matter of urgency. See also overall risk rating for undetected defects.</w:t>
      </w:r>
    </w:p>
    <w:p w14:paraId="00C90987" w14:textId="77777777" w:rsidR="00870221" w:rsidRDefault="00870221" w:rsidP="00870221">
      <w:pPr>
        <w:pStyle w:val="Heading3"/>
        <w:jc w:val="left"/>
      </w:pPr>
      <w:bookmarkStart w:id="19" w:name="_Toc415597840"/>
      <w:r>
        <w:t>Undetected defect risk assessment</w:t>
      </w:r>
      <w:bookmarkEnd w:id="19"/>
    </w:p>
    <w:p w14:paraId="3B7F243C" w14:textId="77777777" w:rsidR="00870221" w:rsidRDefault="00870221" w:rsidP="00870221">
      <w:pPr>
        <w:ind w:left="1440"/>
      </w:pPr>
      <w:r>
        <w:t>A risk rating to help you understand the degree to which accessibility issues and the presence of obstructions have limited the scope of inspection.</w:t>
      </w:r>
    </w:p>
    <w:p w14:paraId="179DE160" w14:textId="77777777" w:rsidR="00870221" w:rsidRDefault="00870221" w:rsidP="00870221">
      <w:pPr>
        <w:ind w:left="1440"/>
      </w:pPr>
      <w:r>
        <w:t>The risk of undetected defects is: Medium</w:t>
      </w:r>
    </w:p>
    <w:p w14:paraId="1EDBDB12" w14:textId="77777777" w:rsidR="00100548" w:rsidRDefault="00870221" w:rsidP="00870221">
      <w:pPr>
        <w:ind w:left="1440"/>
      </w:pPr>
      <w:r>
        <w:t>When the risk of undetected defects is high we strongly recommend further inspection once access is provided or if the obstruction can be remove</w:t>
      </w:r>
      <w:r w:rsidR="0077330C">
        <w:t>d.  Please contact us for further advic</w:t>
      </w:r>
      <w:r>
        <w:t>e.</w:t>
      </w:r>
    </w:p>
    <w:p w14:paraId="7370080B" w14:textId="77777777" w:rsidR="00D86BA1" w:rsidRDefault="00D86BA1" w:rsidP="00870221">
      <w:pPr>
        <w:ind w:left="1440"/>
      </w:pPr>
    </w:p>
    <w:p w14:paraId="2BF18B47" w14:textId="77777777" w:rsidR="00534CCC" w:rsidRDefault="00534CCC" w:rsidP="00870221">
      <w:pPr>
        <w:ind w:left="1440"/>
      </w:pPr>
    </w:p>
    <w:p w14:paraId="6C78F13E" w14:textId="77777777" w:rsidR="00534CCC" w:rsidRDefault="00534CCC" w:rsidP="00870221">
      <w:pPr>
        <w:ind w:left="1440"/>
      </w:pPr>
    </w:p>
    <w:p w14:paraId="76CBB82E" w14:textId="77777777" w:rsidR="00534CCC" w:rsidRPr="00870221" w:rsidRDefault="00534CCC" w:rsidP="00870221">
      <w:pPr>
        <w:ind w:left="1440"/>
      </w:pPr>
    </w:p>
    <w:p w14:paraId="0065A2D8" w14:textId="77777777" w:rsidR="003264E4" w:rsidRPr="00951949" w:rsidRDefault="00870221" w:rsidP="00397024">
      <w:pPr>
        <w:pStyle w:val="Heading1"/>
        <w:jc w:val="left"/>
      </w:pPr>
      <w:bookmarkStart w:id="20" w:name="_Toc415597841"/>
      <w:r w:rsidRPr="00397024">
        <w:lastRenderedPageBreak/>
        <w:t>Significant</w:t>
      </w:r>
      <w:r>
        <w:t xml:space="preserve"> items</w:t>
      </w:r>
      <w:bookmarkEnd w:id="20"/>
    </w:p>
    <w:tbl>
      <w:tblPr>
        <w:tblStyle w:val="TableGrid"/>
        <w:tblW w:w="0" w:type="auto"/>
        <w:tblLook w:val="04A0" w:firstRow="1" w:lastRow="0" w:firstColumn="1" w:lastColumn="0" w:noHBand="0" w:noVBand="1"/>
      </w:tblPr>
      <w:tblGrid>
        <w:gridCol w:w="2177"/>
        <w:gridCol w:w="2255"/>
        <w:gridCol w:w="4810"/>
      </w:tblGrid>
      <w:tr w:rsidR="0077330C" w14:paraId="677522B2" w14:textId="77777777" w:rsidTr="00A9268E">
        <w:trPr>
          <w:tblHeader/>
        </w:trPr>
        <w:tc>
          <w:tcPr>
            <w:tcW w:w="2177" w:type="dxa"/>
            <w:shd w:val="solid" w:color="auto" w:fill="auto"/>
          </w:tcPr>
          <w:p w14:paraId="5624DBC2" w14:textId="77777777" w:rsidR="0077330C" w:rsidRPr="00762A12" w:rsidRDefault="00B15D4D" w:rsidP="0077330C">
            <w:pPr>
              <w:rPr>
                <w:b/>
                <w:bCs/>
              </w:rPr>
            </w:pPr>
            <w:r>
              <w:rPr>
                <w:b/>
                <w:bCs/>
              </w:rPr>
              <w:t>Location</w:t>
            </w:r>
          </w:p>
        </w:tc>
        <w:tc>
          <w:tcPr>
            <w:tcW w:w="2255" w:type="dxa"/>
            <w:shd w:val="solid" w:color="auto" w:fill="auto"/>
          </w:tcPr>
          <w:p w14:paraId="5F0F9085" w14:textId="77777777" w:rsidR="0077330C" w:rsidRPr="00762A12" w:rsidRDefault="00B15D4D" w:rsidP="0077330C">
            <w:pPr>
              <w:rPr>
                <w:b/>
                <w:bCs/>
              </w:rPr>
            </w:pPr>
            <w:r>
              <w:rPr>
                <w:b/>
                <w:bCs/>
              </w:rPr>
              <w:t>Zone</w:t>
            </w:r>
            <w:r w:rsidR="0077330C" w:rsidRPr="00762A12">
              <w:rPr>
                <w:b/>
                <w:bCs/>
              </w:rPr>
              <w:t xml:space="preserve"> </w:t>
            </w:r>
          </w:p>
        </w:tc>
        <w:tc>
          <w:tcPr>
            <w:tcW w:w="4810" w:type="dxa"/>
            <w:shd w:val="solid" w:color="auto" w:fill="auto"/>
          </w:tcPr>
          <w:p w14:paraId="73282DE2" w14:textId="77777777" w:rsidR="0077330C" w:rsidRPr="00762A12" w:rsidRDefault="00B15D4D" w:rsidP="0077330C">
            <w:pPr>
              <w:rPr>
                <w:b/>
                <w:bCs/>
              </w:rPr>
            </w:pPr>
            <w:r>
              <w:rPr>
                <w:b/>
                <w:bCs/>
              </w:rPr>
              <w:t>Details</w:t>
            </w:r>
          </w:p>
        </w:tc>
      </w:tr>
      <w:tr w:rsidR="0077330C" w14:paraId="1DB6CE48" w14:textId="77777777" w:rsidTr="00A9268E">
        <w:tc>
          <w:tcPr>
            <w:tcW w:w="2177" w:type="dxa"/>
          </w:tcPr>
          <w:p w14:paraId="13C10093" w14:textId="77777777" w:rsidR="0077330C" w:rsidRDefault="008732C7" w:rsidP="0077330C">
            <w:r>
              <w:t>Exterior</w:t>
            </w:r>
          </w:p>
        </w:tc>
        <w:tc>
          <w:tcPr>
            <w:tcW w:w="2255" w:type="dxa"/>
          </w:tcPr>
          <w:p w14:paraId="6E3FCF2E" w14:textId="77777777" w:rsidR="00016DD0" w:rsidRDefault="008732C7" w:rsidP="00C112E2">
            <w:r>
              <w:t>Driveway</w:t>
            </w:r>
          </w:p>
        </w:tc>
        <w:tc>
          <w:tcPr>
            <w:tcW w:w="4810" w:type="dxa"/>
          </w:tcPr>
          <w:p w14:paraId="20FC185D" w14:textId="77777777" w:rsidR="0077330C" w:rsidRDefault="0077330C" w:rsidP="0077330C">
            <w:r w:rsidRPr="0077330C">
              <w:rPr>
                <w:noProof/>
                <w:lang w:val="en-GB" w:eastAsia="en-GB"/>
              </w:rPr>
              <w:drawing>
                <wp:inline distT="0" distB="0" distL="0" distR="0" wp14:anchorId="5AFA484F" wp14:editId="4EB4E859">
                  <wp:extent cx="2897525" cy="2173144"/>
                  <wp:effectExtent l="19050" t="0" r="0" b="0"/>
                  <wp:docPr id="8" name="Picture 5"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10" cstate="print"/>
                          <a:stretch>
                            <a:fillRect/>
                          </a:stretch>
                        </pic:blipFill>
                        <pic:spPr>
                          <a:xfrm>
                            <a:off x="0" y="0"/>
                            <a:ext cx="2897525" cy="2173144"/>
                          </a:xfrm>
                          <a:prstGeom prst="rect">
                            <a:avLst/>
                          </a:prstGeom>
                        </pic:spPr>
                      </pic:pic>
                    </a:graphicData>
                  </a:graphic>
                </wp:inline>
              </w:drawing>
            </w:r>
          </w:p>
          <w:p w14:paraId="023F7CFC" w14:textId="77777777" w:rsidR="008F5958" w:rsidRDefault="008F5958" w:rsidP="0077330C">
            <w:r>
              <w:t>Cracking to front left hand side paver.</w:t>
            </w:r>
          </w:p>
          <w:p w14:paraId="58AA70D0" w14:textId="77777777" w:rsidR="0077330C" w:rsidRDefault="00E72601" w:rsidP="0077330C">
            <w:r>
              <w:t>No apparent structural defects were noted.</w:t>
            </w:r>
          </w:p>
        </w:tc>
      </w:tr>
      <w:tr w:rsidR="00016DD0" w14:paraId="573F7473" w14:textId="77777777" w:rsidTr="00A9268E">
        <w:tc>
          <w:tcPr>
            <w:tcW w:w="2177" w:type="dxa"/>
          </w:tcPr>
          <w:p w14:paraId="09146E29" w14:textId="77777777" w:rsidR="00016DD0" w:rsidRDefault="008732C7" w:rsidP="00016DD0">
            <w:r>
              <w:t>Exterior</w:t>
            </w:r>
          </w:p>
        </w:tc>
        <w:tc>
          <w:tcPr>
            <w:tcW w:w="2255" w:type="dxa"/>
          </w:tcPr>
          <w:p w14:paraId="6FD2D1BD" w14:textId="77777777" w:rsidR="00016DD0" w:rsidRDefault="008732C7" w:rsidP="00016DD0">
            <w:r>
              <w:t>Front letter box</w:t>
            </w:r>
          </w:p>
        </w:tc>
        <w:tc>
          <w:tcPr>
            <w:tcW w:w="4810" w:type="dxa"/>
          </w:tcPr>
          <w:p w14:paraId="05C53E5E" w14:textId="77777777" w:rsidR="00016DD0" w:rsidRDefault="00016DD0" w:rsidP="0077330C">
            <w:r w:rsidRPr="00016DD0">
              <w:rPr>
                <w:noProof/>
                <w:lang w:val="en-GB" w:eastAsia="en-GB"/>
              </w:rPr>
              <w:drawing>
                <wp:inline distT="0" distB="0" distL="0" distR="0" wp14:anchorId="0D427C85" wp14:editId="4AAFBA28">
                  <wp:extent cx="2895600" cy="2085975"/>
                  <wp:effectExtent l="19050" t="0" r="0" b="0"/>
                  <wp:docPr id="13" name="Picture 8" descr="holidays 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idays 008.JPG"/>
                          <pic:cNvPicPr/>
                        </pic:nvPicPr>
                        <pic:blipFill>
                          <a:blip r:embed="rId11" cstate="print"/>
                          <a:stretch>
                            <a:fillRect/>
                          </a:stretch>
                        </pic:blipFill>
                        <pic:spPr>
                          <a:xfrm>
                            <a:off x="0" y="0"/>
                            <a:ext cx="2897525" cy="2087362"/>
                          </a:xfrm>
                          <a:prstGeom prst="rect">
                            <a:avLst/>
                          </a:prstGeom>
                        </pic:spPr>
                      </pic:pic>
                    </a:graphicData>
                  </a:graphic>
                </wp:inline>
              </w:drawing>
            </w:r>
          </w:p>
          <w:p w14:paraId="7AF6559D" w14:textId="77777777" w:rsidR="00016DD0" w:rsidRPr="0077330C" w:rsidRDefault="008F5958" w:rsidP="0077330C">
            <w:r>
              <w:t>No apparent defects were noted.</w:t>
            </w:r>
          </w:p>
        </w:tc>
      </w:tr>
      <w:tr w:rsidR="0077330C" w14:paraId="307089F7" w14:textId="77777777" w:rsidTr="00A9268E">
        <w:tc>
          <w:tcPr>
            <w:tcW w:w="2177" w:type="dxa"/>
          </w:tcPr>
          <w:p w14:paraId="386348E7" w14:textId="77777777" w:rsidR="0077330C" w:rsidRDefault="008732C7" w:rsidP="00016DD0">
            <w:r>
              <w:t>Exterior</w:t>
            </w:r>
          </w:p>
        </w:tc>
        <w:tc>
          <w:tcPr>
            <w:tcW w:w="2255" w:type="dxa"/>
          </w:tcPr>
          <w:p w14:paraId="53F099B0" w14:textId="77777777" w:rsidR="0077330C" w:rsidRDefault="008732C7" w:rsidP="00016DD0">
            <w:r>
              <w:t xml:space="preserve">Front left hand side </w:t>
            </w:r>
            <w:proofErr w:type="spellStart"/>
            <w:r>
              <w:t>colourbond</w:t>
            </w:r>
            <w:proofErr w:type="spellEnd"/>
            <w:r>
              <w:t xml:space="preserve"> fence</w:t>
            </w:r>
          </w:p>
        </w:tc>
        <w:tc>
          <w:tcPr>
            <w:tcW w:w="4810" w:type="dxa"/>
          </w:tcPr>
          <w:p w14:paraId="5044D1A0" w14:textId="77777777" w:rsidR="0077330C" w:rsidRDefault="0077330C">
            <w:pPr>
              <w:rPr>
                <w:sz w:val="24"/>
                <w:szCs w:val="24"/>
              </w:rPr>
            </w:pPr>
            <w:r w:rsidRPr="0077330C">
              <w:rPr>
                <w:noProof/>
                <w:sz w:val="24"/>
                <w:szCs w:val="24"/>
                <w:lang w:val="en-GB" w:eastAsia="en-GB"/>
              </w:rPr>
              <w:drawing>
                <wp:inline distT="0" distB="0" distL="0" distR="0" wp14:anchorId="52856114" wp14:editId="61EA2038">
                  <wp:extent cx="2895600" cy="2133600"/>
                  <wp:effectExtent l="19050" t="0" r="0" b="0"/>
                  <wp:docPr id="9" name="Picture 1"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12" cstate="print"/>
                          <a:stretch>
                            <a:fillRect/>
                          </a:stretch>
                        </pic:blipFill>
                        <pic:spPr>
                          <a:xfrm>
                            <a:off x="0" y="0"/>
                            <a:ext cx="2897526" cy="2135019"/>
                          </a:xfrm>
                          <a:prstGeom prst="rect">
                            <a:avLst/>
                          </a:prstGeom>
                        </pic:spPr>
                      </pic:pic>
                    </a:graphicData>
                  </a:graphic>
                </wp:inline>
              </w:drawing>
            </w:r>
          </w:p>
          <w:p w14:paraId="7B2AB50C" w14:textId="77777777" w:rsidR="008F5958" w:rsidRDefault="008F5958">
            <w:pPr>
              <w:rPr>
                <w:sz w:val="24"/>
                <w:szCs w:val="24"/>
              </w:rPr>
            </w:pPr>
            <w:r>
              <w:rPr>
                <w:sz w:val="24"/>
                <w:szCs w:val="24"/>
              </w:rPr>
              <w:t>Damage to front panel.</w:t>
            </w:r>
          </w:p>
        </w:tc>
      </w:tr>
      <w:tr w:rsidR="0077330C" w14:paraId="18D90F2E" w14:textId="77777777" w:rsidTr="00A9268E">
        <w:tc>
          <w:tcPr>
            <w:tcW w:w="2177" w:type="dxa"/>
          </w:tcPr>
          <w:p w14:paraId="6869A544" w14:textId="77777777" w:rsidR="0077330C" w:rsidRDefault="008732C7" w:rsidP="00016DD0">
            <w:r>
              <w:lastRenderedPageBreak/>
              <w:t>Exterior</w:t>
            </w:r>
          </w:p>
        </w:tc>
        <w:tc>
          <w:tcPr>
            <w:tcW w:w="2255" w:type="dxa"/>
          </w:tcPr>
          <w:p w14:paraId="37F6080E" w14:textId="77777777" w:rsidR="0077330C" w:rsidRDefault="008732C7" w:rsidP="00016DD0">
            <w:r>
              <w:t>Front elevation</w:t>
            </w:r>
          </w:p>
        </w:tc>
        <w:tc>
          <w:tcPr>
            <w:tcW w:w="4810" w:type="dxa"/>
          </w:tcPr>
          <w:p w14:paraId="749FDF91" w14:textId="77777777" w:rsidR="0077330C" w:rsidRDefault="0077330C">
            <w:pPr>
              <w:rPr>
                <w:sz w:val="24"/>
                <w:szCs w:val="24"/>
              </w:rPr>
            </w:pPr>
            <w:r w:rsidRPr="0077330C">
              <w:rPr>
                <w:noProof/>
                <w:sz w:val="24"/>
                <w:szCs w:val="24"/>
                <w:lang w:val="en-GB" w:eastAsia="en-GB"/>
              </w:rPr>
              <w:drawing>
                <wp:inline distT="0" distB="0" distL="0" distR="0" wp14:anchorId="6DE2EA05" wp14:editId="3538AE50">
                  <wp:extent cx="2897525" cy="2173144"/>
                  <wp:effectExtent l="19050" t="0" r="0" b="0"/>
                  <wp:docPr id="10" name="Picture 3"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13" cstate="print"/>
                          <a:stretch>
                            <a:fillRect/>
                          </a:stretch>
                        </pic:blipFill>
                        <pic:spPr>
                          <a:xfrm>
                            <a:off x="0" y="0"/>
                            <a:ext cx="2897525" cy="2173144"/>
                          </a:xfrm>
                          <a:prstGeom prst="rect">
                            <a:avLst/>
                          </a:prstGeom>
                        </pic:spPr>
                      </pic:pic>
                    </a:graphicData>
                  </a:graphic>
                </wp:inline>
              </w:drawing>
            </w:r>
          </w:p>
          <w:p w14:paraId="3450BFC1" w14:textId="77777777" w:rsidR="008F5958" w:rsidRDefault="008F5958">
            <w:pPr>
              <w:rPr>
                <w:sz w:val="24"/>
                <w:szCs w:val="24"/>
              </w:rPr>
            </w:pPr>
            <w:r>
              <w:t>No apparent structural defects were noted.</w:t>
            </w:r>
          </w:p>
        </w:tc>
      </w:tr>
      <w:tr w:rsidR="0077330C" w14:paraId="5D3012F0" w14:textId="77777777" w:rsidTr="00A9268E">
        <w:tc>
          <w:tcPr>
            <w:tcW w:w="2177" w:type="dxa"/>
          </w:tcPr>
          <w:p w14:paraId="5A2816CD" w14:textId="77777777" w:rsidR="0077330C" w:rsidRDefault="008732C7" w:rsidP="00016DD0">
            <w:r>
              <w:t>Exterior</w:t>
            </w:r>
          </w:p>
        </w:tc>
        <w:tc>
          <w:tcPr>
            <w:tcW w:w="2255" w:type="dxa"/>
          </w:tcPr>
          <w:p w14:paraId="4EFF8E10" w14:textId="77777777" w:rsidR="0077330C" w:rsidRDefault="008732C7" w:rsidP="00451563">
            <w:r>
              <w:t>Front brick fence/side lounge wall</w:t>
            </w:r>
          </w:p>
        </w:tc>
        <w:tc>
          <w:tcPr>
            <w:tcW w:w="4810" w:type="dxa"/>
          </w:tcPr>
          <w:p w14:paraId="3CF9E29D" w14:textId="77777777" w:rsidR="0077330C" w:rsidRDefault="00016DD0">
            <w:pPr>
              <w:rPr>
                <w:sz w:val="24"/>
                <w:szCs w:val="24"/>
              </w:rPr>
            </w:pPr>
            <w:r w:rsidRPr="00016DD0">
              <w:rPr>
                <w:noProof/>
                <w:sz w:val="24"/>
                <w:szCs w:val="24"/>
                <w:lang w:val="en-GB" w:eastAsia="en-GB"/>
              </w:rPr>
              <w:drawing>
                <wp:inline distT="0" distB="0" distL="0" distR="0" wp14:anchorId="5A840D80" wp14:editId="1706CA8F">
                  <wp:extent cx="2897525" cy="2173144"/>
                  <wp:effectExtent l="19050" t="0" r="0" b="0"/>
                  <wp:docPr id="11" name="Picture 4"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14" cstate="print"/>
                          <a:stretch>
                            <a:fillRect/>
                          </a:stretch>
                        </pic:blipFill>
                        <pic:spPr>
                          <a:xfrm>
                            <a:off x="0" y="0"/>
                            <a:ext cx="2897525" cy="2173144"/>
                          </a:xfrm>
                          <a:prstGeom prst="rect">
                            <a:avLst/>
                          </a:prstGeom>
                        </pic:spPr>
                      </pic:pic>
                    </a:graphicData>
                  </a:graphic>
                </wp:inline>
              </w:drawing>
            </w:r>
          </w:p>
          <w:p w14:paraId="597782F7" w14:textId="77777777" w:rsidR="008F5958" w:rsidRDefault="008F5958">
            <w:pPr>
              <w:rPr>
                <w:sz w:val="24"/>
                <w:szCs w:val="24"/>
              </w:rPr>
            </w:pPr>
            <w:r>
              <w:rPr>
                <w:sz w:val="24"/>
                <w:szCs w:val="24"/>
              </w:rPr>
              <w:t xml:space="preserve">Mortar fretting to sections of the front and side brick pier fence. </w:t>
            </w:r>
          </w:p>
          <w:p w14:paraId="58E82714" w14:textId="77777777" w:rsidR="008F5958" w:rsidRDefault="008F5958">
            <w:pPr>
              <w:rPr>
                <w:sz w:val="24"/>
                <w:szCs w:val="24"/>
              </w:rPr>
            </w:pPr>
            <w:r>
              <w:t>No apparent structural defects were noted.</w:t>
            </w:r>
          </w:p>
        </w:tc>
      </w:tr>
      <w:tr w:rsidR="0077330C" w14:paraId="20ECFD78" w14:textId="77777777" w:rsidTr="00A9268E">
        <w:tc>
          <w:tcPr>
            <w:tcW w:w="2177" w:type="dxa"/>
          </w:tcPr>
          <w:p w14:paraId="185377E0" w14:textId="77777777" w:rsidR="0077330C" w:rsidRDefault="008732C7" w:rsidP="00016DD0">
            <w:r>
              <w:t>Exterior</w:t>
            </w:r>
          </w:p>
        </w:tc>
        <w:tc>
          <w:tcPr>
            <w:tcW w:w="2255" w:type="dxa"/>
          </w:tcPr>
          <w:p w14:paraId="552A9B6C" w14:textId="77777777" w:rsidR="00A9268E" w:rsidRDefault="008732C7" w:rsidP="00016DD0">
            <w:r>
              <w:t>Left hand side walls of property</w:t>
            </w:r>
          </w:p>
        </w:tc>
        <w:tc>
          <w:tcPr>
            <w:tcW w:w="4810" w:type="dxa"/>
          </w:tcPr>
          <w:p w14:paraId="5E997046" w14:textId="77777777" w:rsidR="0077330C" w:rsidRDefault="00451563">
            <w:pPr>
              <w:rPr>
                <w:sz w:val="24"/>
                <w:szCs w:val="24"/>
              </w:rPr>
            </w:pPr>
            <w:r w:rsidRPr="00451563">
              <w:rPr>
                <w:noProof/>
                <w:sz w:val="24"/>
                <w:szCs w:val="24"/>
                <w:lang w:val="en-GB" w:eastAsia="en-GB"/>
              </w:rPr>
              <w:drawing>
                <wp:inline distT="0" distB="0" distL="0" distR="0" wp14:anchorId="7A95885E" wp14:editId="559D75BC">
                  <wp:extent cx="2897525" cy="2173143"/>
                  <wp:effectExtent l="19050" t="0" r="0" b="0"/>
                  <wp:docPr id="2" name="Picture 4"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15" cstate="print"/>
                          <a:stretch>
                            <a:fillRect/>
                          </a:stretch>
                        </pic:blipFill>
                        <pic:spPr>
                          <a:xfrm>
                            <a:off x="0" y="0"/>
                            <a:ext cx="2897525" cy="2173143"/>
                          </a:xfrm>
                          <a:prstGeom prst="rect">
                            <a:avLst/>
                          </a:prstGeom>
                        </pic:spPr>
                      </pic:pic>
                    </a:graphicData>
                  </a:graphic>
                </wp:inline>
              </w:drawing>
            </w:r>
          </w:p>
          <w:p w14:paraId="3F7518CD" w14:textId="77777777" w:rsidR="008F5958" w:rsidRDefault="008F5958">
            <w:pPr>
              <w:rPr>
                <w:sz w:val="24"/>
                <w:szCs w:val="24"/>
              </w:rPr>
            </w:pPr>
            <w:r>
              <w:rPr>
                <w:sz w:val="24"/>
                <w:szCs w:val="24"/>
              </w:rPr>
              <w:t>Damage to base of rear garage door.</w:t>
            </w:r>
          </w:p>
          <w:p w14:paraId="0A45557B" w14:textId="77777777" w:rsidR="008F5958" w:rsidRDefault="008F5958">
            <w:pPr>
              <w:rPr>
                <w:sz w:val="24"/>
                <w:szCs w:val="24"/>
              </w:rPr>
            </w:pPr>
            <w:r>
              <w:t>No apparent structural defects were noted.</w:t>
            </w:r>
          </w:p>
        </w:tc>
      </w:tr>
      <w:tr w:rsidR="00A9268E" w14:paraId="779C2112" w14:textId="77777777" w:rsidTr="00A9268E">
        <w:tc>
          <w:tcPr>
            <w:tcW w:w="2177" w:type="dxa"/>
          </w:tcPr>
          <w:p w14:paraId="3EC49765" w14:textId="77777777" w:rsidR="00A9268E" w:rsidRDefault="008732C7" w:rsidP="00016DD0">
            <w:r>
              <w:lastRenderedPageBreak/>
              <w:t>Exterior</w:t>
            </w:r>
          </w:p>
        </w:tc>
        <w:tc>
          <w:tcPr>
            <w:tcW w:w="2255" w:type="dxa"/>
          </w:tcPr>
          <w:p w14:paraId="16F0DD61" w14:textId="77777777" w:rsidR="00A9268E" w:rsidRDefault="008732C7" w:rsidP="00016DD0">
            <w:r>
              <w:t>Rear walls of property</w:t>
            </w:r>
          </w:p>
        </w:tc>
        <w:tc>
          <w:tcPr>
            <w:tcW w:w="4810" w:type="dxa"/>
          </w:tcPr>
          <w:p w14:paraId="316983FE" w14:textId="77777777" w:rsidR="00A9268E" w:rsidRDefault="00174F90">
            <w:pPr>
              <w:rPr>
                <w:sz w:val="24"/>
                <w:szCs w:val="24"/>
              </w:rPr>
            </w:pPr>
            <w:r w:rsidRPr="00174F90">
              <w:rPr>
                <w:noProof/>
                <w:sz w:val="24"/>
                <w:szCs w:val="24"/>
                <w:lang w:val="en-GB" w:eastAsia="en-GB"/>
              </w:rPr>
              <w:drawing>
                <wp:inline distT="0" distB="0" distL="0" distR="0" wp14:anchorId="14BA833E" wp14:editId="5249A21C">
                  <wp:extent cx="2897525" cy="2173143"/>
                  <wp:effectExtent l="19050" t="0" r="0" b="0"/>
                  <wp:docPr id="4" name="Picture 4"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16" cstate="print"/>
                          <a:stretch>
                            <a:fillRect/>
                          </a:stretch>
                        </pic:blipFill>
                        <pic:spPr>
                          <a:xfrm>
                            <a:off x="0" y="0"/>
                            <a:ext cx="2897525" cy="2173143"/>
                          </a:xfrm>
                          <a:prstGeom prst="rect">
                            <a:avLst/>
                          </a:prstGeom>
                        </pic:spPr>
                      </pic:pic>
                    </a:graphicData>
                  </a:graphic>
                </wp:inline>
              </w:drawing>
            </w:r>
          </w:p>
          <w:p w14:paraId="37F97221" w14:textId="77777777" w:rsidR="008F5958" w:rsidRPr="00451563" w:rsidRDefault="008F5958">
            <w:pPr>
              <w:rPr>
                <w:sz w:val="24"/>
                <w:szCs w:val="24"/>
              </w:rPr>
            </w:pPr>
            <w:r>
              <w:t>No apparent structural defects were noted.</w:t>
            </w:r>
          </w:p>
        </w:tc>
      </w:tr>
      <w:tr w:rsidR="00174F90" w14:paraId="673F6576" w14:textId="77777777" w:rsidTr="00A9268E">
        <w:tc>
          <w:tcPr>
            <w:tcW w:w="2177" w:type="dxa"/>
          </w:tcPr>
          <w:p w14:paraId="3BAD9B83" w14:textId="77777777" w:rsidR="00174F90" w:rsidRDefault="008732C7" w:rsidP="00016DD0">
            <w:r>
              <w:t>Exterior</w:t>
            </w:r>
          </w:p>
        </w:tc>
        <w:tc>
          <w:tcPr>
            <w:tcW w:w="2255" w:type="dxa"/>
          </w:tcPr>
          <w:p w14:paraId="0E33C0B1" w14:textId="77777777" w:rsidR="00174F90" w:rsidRDefault="008732C7" w:rsidP="00016DD0">
            <w:r>
              <w:t>Right hand side walls of property</w:t>
            </w:r>
          </w:p>
        </w:tc>
        <w:tc>
          <w:tcPr>
            <w:tcW w:w="4810" w:type="dxa"/>
          </w:tcPr>
          <w:p w14:paraId="72740071" w14:textId="77777777" w:rsidR="00174F90" w:rsidRDefault="00174F90">
            <w:pPr>
              <w:rPr>
                <w:sz w:val="24"/>
                <w:szCs w:val="24"/>
              </w:rPr>
            </w:pPr>
            <w:r w:rsidRPr="00174F90">
              <w:rPr>
                <w:noProof/>
                <w:sz w:val="24"/>
                <w:szCs w:val="24"/>
                <w:lang w:val="en-GB" w:eastAsia="en-GB"/>
              </w:rPr>
              <w:drawing>
                <wp:inline distT="0" distB="0" distL="0" distR="0" wp14:anchorId="6DDCFC0A" wp14:editId="51BDECBD">
                  <wp:extent cx="2897524" cy="2173143"/>
                  <wp:effectExtent l="19050" t="0" r="0" b="0"/>
                  <wp:docPr id="5" name="Picture 4"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17" cstate="print"/>
                          <a:stretch>
                            <a:fillRect/>
                          </a:stretch>
                        </pic:blipFill>
                        <pic:spPr>
                          <a:xfrm>
                            <a:off x="0" y="0"/>
                            <a:ext cx="2897524" cy="2173143"/>
                          </a:xfrm>
                          <a:prstGeom prst="rect">
                            <a:avLst/>
                          </a:prstGeom>
                        </pic:spPr>
                      </pic:pic>
                    </a:graphicData>
                  </a:graphic>
                </wp:inline>
              </w:drawing>
            </w:r>
          </w:p>
          <w:p w14:paraId="6741ED74" w14:textId="77777777" w:rsidR="008F5958" w:rsidRPr="00174F90" w:rsidRDefault="008F5958">
            <w:pPr>
              <w:rPr>
                <w:sz w:val="24"/>
                <w:szCs w:val="24"/>
              </w:rPr>
            </w:pPr>
            <w:r>
              <w:t>No apparent structural defects were noted.</w:t>
            </w:r>
          </w:p>
        </w:tc>
      </w:tr>
      <w:tr w:rsidR="00EC179A" w14:paraId="2AE174DF" w14:textId="77777777" w:rsidTr="00A9268E">
        <w:tc>
          <w:tcPr>
            <w:tcW w:w="2177" w:type="dxa"/>
          </w:tcPr>
          <w:p w14:paraId="06245668" w14:textId="77777777" w:rsidR="00EC179A" w:rsidRDefault="008732C7" w:rsidP="00016DD0">
            <w:r>
              <w:t>Internal</w:t>
            </w:r>
          </w:p>
        </w:tc>
        <w:tc>
          <w:tcPr>
            <w:tcW w:w="2255" w:type="dxa"/>
          </w:tcPr>
          <w:p w14:paraId="3B1394E5" w14:textId="77777777" w:rsidR="00EC179A" w:rsidRDefault="008F5958" w:rsidP="00016DD0">
            <w:r>
              <w:t xml:space="preserve">Left hand side </w:t>
            </w:r>
            <w:proofErr w:type="spellStart"/>
            <w:r>
              <w:t>colourbond</w:t>
            </w:r>
            <w:proofErr w:type="spellEnd"/>
            <w:r>
              <w:t xml:space="preserve"> fencing</w:t>
            </w:r>
          </w:p>
        </w:tc>
        <w:tc>
          <w:tcPr>
            <w:tcW w:w="4810" w:type="dxa"/>
          </w:tcPr>
          <w:p w14:paraId="7943E91C" w14:textId="77777777" w:rsidR="00EC179A" w:rsidRDefault="00EC179A">
            <w:pPr>
              <w:rPr>
                <w:sz w:val="24"/>
                <w:szCs w:val="24"/>
              </w:rPr>
            </w:pPr>
            <w:r w:rsidRPr="00EC179A">
              <w:rPr>
                <w:noProof/>
                <w:sz w:val="24"/>
                <w:szCs w:val="24"/>
                <w:lang w:val="en-GB" w:eastAsia="en-GB"/>
              </w:rPr>
              <w:drawing>
                <wp:inline distT="0" distB="0" distL="0" distR="0" wp14:anchorId="7E2FF815" wp14:editId="114D2D46">
                  <wp:extent cx="2897524" cy="2173143"/>
                  <wp:effectExtent l="19050" t="0" r="0" b="0"/>
                  <wp:docPr id="6" name="Picture 4"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18" cstate="print"/>
                          <a:stretch>
                            <a:fillRect/>
                          </a:stretch>
                        </pic:blipFill>
                        <pic:spPr>
                          <a:xfrm>
                            <a:off x="0" y="0"/>
                            <a:ext cx="2897524" cy="2173143"/>
                          </a:xfrm>
                          <a:prstGeom prst="rect">
                            <a:avLst/>
                          </a:prstGeom>
                        </pic:spPr>
                      </pic:pic>
                    </a:graphicData>
                  </a:graphic>
                </wp:inline>
              </w:drawing>
            </w:r>
          </w:p>
          <w:p w14:paraId="3D52C1CC" w14:textId="77777777" w:rsidR="008F5958" w:rsidRPr="00174F90" w:rsidRDefault="008F5958">
            <w:pPr>
              <w:rPr>
                <w:sz w:val="24"/>
                <w:szCs w:val="24"/>
              </w:rPr>
            </w:pPr>
            <w:r>
              <w:rPr>
                <w:sz w:val="24"/>
                <w:szCs w:val="24"/>
              </w:rPr>
              <w:t xml:space="preserve">No apparent defects were noted. </w:t>
            </w:r>
          </w:p>
        </w:tc>
      </w:tr>
      <w:tr w:rsidR="00EC179A" w14:paraId="47CA5EF3" w14:textId="77777777" w:rsidTr="00A9268E">
        <w:tc>
          <w:tcPr>
            <w:tcW w:w="2177" w:type="dxa"/>
          </w:tcPr>
          <w:p w14:paraId="264D469C" w14:textId="77777777" w:rsidR="00EC179A" w:rsidRDefault="008732C7" w:rsidP="00016DD0">
            <w:r>
              <w:lastRenderedPageBreak/>
              <w:t>Internal</w:t>
            </w:r>
          </w:p>
        </w:tc>
        <w:tc>
          <w:tcPr>
            <w:tcW w:w="2255" w:type="dxa"/>
          </w:tcPr>
          <w:p w14:paraId="7D9A9FF7" w14:textId="77777777" w:rsidR="00EC179A" w:rsidRDefault="008F5958" w:rsidP="00016DD0">
            <w:r>
              <w:t>Entry</w:t>
            </w:r>
          </w:p>
        </w:tc>
        <w:tc>
          <w:tcPr>
            <w:tcW w:w="4810" w:type="dxa"/>
          </w:tcPr>
          <w:p w14:paraId="2FF7CA02" w14:textId="77777777" w:rsidR="00EC179A" w:rsidRDefault="00EC179A">
            <w:pPr>
              <w:rPr>
                <w:sz w:val="24"/>
                <w:szCs w:val="24"/>
              </w:rPr>
            </w:pPr>
            <w:r w:rsidRPr="00EC179A">
              <w:rPr>
                <w:noProof/>
                <w:sz w:val="24"/>
                <w:szCs w:val="24"/>
                <w:lang w:val="en-GB" w:eastAsia="en-GB"/>
              </w:rPr>
              <w:drawing>
                <wp:inline distT="0" distB="0" distL="0" distR="0" wp14:anchorId="58CEA2C8" wp14:editId="0A47B005">
                  <wp:extent cx="2897524" cy="2173143"/>
                  <wp:effectExtent l="19050" t="0" r="0" b="0"/>
                  <wp:docPr id="7" name="Picture 4"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19" cstate="print"/>
                          <a:stretch>
                            <a:fillRect/>
                          </a:stretch>
                        </pic:blipFill>
                        <pic:spPr>
                          <a:xfrm>
                            <a:off x="0" y="0"/>
                            <a:ext cx="2897524" cy="2173143"/>
                          </a:xfrm>
                          <a:prstGeom prst="rect">
                            <a:avLst/>
                          </a:prstGeom>
                        </pic:spPr>
                      </pic:pic>
                    </a:graphicData>
                  </a:graphic>
                </wp:inline>
              </w:drawing>
            </w:r>
          </w:p>
          <w:p w14:paraId="500D6B31" w14:textId="77777777" w:rsidR="008F5958" w:rsidRDefault="008F5958">
            <w:pPr>
              <w:rPr>
                <w:sz w:val="24"/>
                <w:szCs w:val="24"/>
              </w:rPr>
            </w:pPr>
            <w:r>
              <w:rPr>
                <w:sz w:val="24"/>
                <w:szCs w:val="24"/>
              </w:rPr>
              <w:t>Minor cracking to entry door frame beading/wall junction.</w:t>
            </w:r>
          </w:p>
          <w:p w14:paraId="2DD6270B" w14:textId="77777777" w:rsidR="008F5958" w:rsidRDefault="000C6F58">
            <w:pPr>
              <w:rPr>
                <w:sz w:val="24"/>
                <w:szCs w:val="24"/>
              </w:rPr>
            </w:pPr>
            <w:r>
              <w:rPr>
                <w:sz w:val="24"/>
                <w:szCs w:val="24"/>
              </w:rPr>
              <w:t xml:space="preserve">Minor cornice cracking to mitre joint. </w:t>
            </w:r>
          </w:p>
          <w:p w14:paraId="0BA4AE96" w14:textId="77777777" w:rsidR="000C6F58" w:rsidRPr="00EC179A" w:rsidRDefault="000C6F58">
            <w:pPr>
              <w:rPr>
                <w:sz w:val="24"/>
                <w:szCs w:val="24"/>
              </w:rPr>
            </w:pPr>
            <w:r>
              <w:t>No apparent structural defects were noted.</w:t>
            </w:r>
          </w:p>
        </w:tc>
      </w:tr>
      <w:tr w:rsidR="008732C7" w14:paraId="793A011D" w14:textId="77777777" w:rsidTr="00A9268E">
        <w:tc>
          <w:tcPr>
            <w:tcW w:w="2177" w:type="dxa"/>
          </w:tcPr>
          <w:p w14:paraId="39A95B6E" w14:textId="77777777" w:rsidR="008732C7" w:rsidRDefault="008732C7" w:rsidP="00016DD0">
            <w:r>
              <w:t>Internal</w:t>
            </w:r>
          </w:p>
        </w:tc>
        <w:tc>
          <w:tcPr>
            <w:tcW w:w="2255" w:type="dxa"/>
          </w:tcPr>
          <w:p w14:paraId="31256BEB" w14:textId="77777777" w:rsidR="008732C7" w:rsidRDefault="000C6F58" w:rsidP="00016DD0">
            <w:r>
              <w:t>Lounge</w:t>
            </w:r>
          </w:p>
        </w:tc>
        <w:tc>
          <w:tcPr>
            <w:tcW w:w="4810" w:type="dxa"/>
          </w:tcPr>
          <w:p w14:paraId="03A9F1DD" w14:textId="77777777" w:rsidR="008732C7" w:rsidRDefault="008732C7">
            <w:pPr>
              <w:rPr>
                <w:noProof/>
                <w:sz w:val="24"/>
                <w:szCs w:val="24"/>
              </w:rPr>
            </w:pPr>
            <w:r w:rsidRPr="008732C7">
              <w:rPr>
                <w:noProof/>
                <w:sz w:val="24"/>
                <w:szCs w:val="24"/>
                <w:lang w:val="en-GB" w:eastAsia="en-GB"/>
              </w:rPr>
              <w:drawing>
                <wp:inline distT="0" distB="0" distL="0" distR="0" wp14:anchorId="7B386FBA" wp14:editId="3F233073">
                  <wp:extent cx="2897524" cy="2173143"/>
                  <wp:effectExtent l="19050" t="0" r="0" b="0"/>
                  <wp:docPr id="12" name="Picture 4"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20" cstate="print"/>
                          <a:stretch>
                            <a:fillRect/>
                          </a:stretch>
                        </pic:blipFill>
                        <pic:spPr>
                          <a:xfrm>
                            <a:off x="0" y="0"/>
                            <a:ext cx="2897524" cy="2173143"/>
                          </a:xfrm>
                          <a:prstGeom prst="rect">
                            <a:avLst/>
                          </a:prstGeom>
                        </pic:spPr>
                      </pic:pic>
                    </a:graphicData>
                  </a:graphic>
                </wp:inline>
              </w:drawing>
            </w:r>
          </w:p>
          <w:p w14:paraId="29B05672" w14:textId="77777777" w:rsidR="000C6F58" w:rsidRDefault="000C6F58">
            <w:pPr>
              <w:rPr>
                <w:noProof/>
                <w:sz w:val="24"/>
                <w:szCs w:val="24"/>
              </w:rPr>
            </w:pPr>
            <w:r>
              <w:rPr>
                <w:noProof/>
                <w:sz w:val="24"/>
                <w:szCs w:val="24"/>
              </w:rPr>
              <w:t>Minor cornice cracking to mitre joint.</w:t>
            </w:r>
          </w:p>
          <w:p w14:paraId="6CF11EDD" w14:textId="77777777" w:rsidR="000C6F58" w:rsidRPr="00EC179A" w:rsidRDefault="000C6F58">
            <w:pPr>
              <w:rPr>
                <w:noProof/>
                <w:sz w:val="24"/>
                <w:szCs w:val="24"/>
              </w:rPr>
            </w:pPr>
            <w:r>
              <w:t>No apparent structural defects were noted.</w:t>
            </w:r>
          </w:p>
        </w:tc>
      </w:tr>
      <w:tr w:rsidR="008732C7" w14:paraId="1AA5C423" w14:textId="77777777" w:rsidTr="00A9268E">
        <w:tc>
          <w:tcPr>
            <w:tcW w:w="2177" w:type="dxa"/>
          </w:tcPr>
          <w:p w14:paraId="4149A70D" w14:textId="77777777" w:rsidR="008732C7" w:rsidRDefault="008732C7" w:rsidP="00016DD0">
            <w:r>
              <w:t>Internal</w:t>
            </w:r>
          </w:p>
        </w:tc>
        <w:tc>
          <w:tcPr>
            <w:tcW w:w="2255" w:type="dxa"/>
          </w:tcPr>
          <w:p w14:paraId="419A7EC1" w14:textId="77777777" w:rsidR="008732C7" w:rsidRDefault="000C6F58" w:rsidP="00016DD0">
            <w:r>
              <w:t>Bed 1</w:t>
            </w:r>
          </w:p>
        </w:tc>
        <w:tc>
          <w:tcPr>
            <w:tcW w:w="4810" w:type="dxa"/>
          </w:tcPr>
          <w:p w14:paraId="5EFD9491" w14:textId="77777777" w:rsidR="008732C7" w:rsidRDefault="008732C7">
            <w:pPr>
              <w:rPr>
                <w:noProof/>
                <w:sz w:val="24"/>
                <w:szCs w:val="24"/>
              </w:rPr>
            </w:pPr>
            <w:r w:rsidRPr="008732C7">
              <w:rPr>
                <w:noProof/>
                <w:sz w:val="24"/>
                <w:szCs w:val="24"/>
                <w:lang w:val="en-GB" w:eastAsia="en-GB"/>
              </w:rPr>
              <w:drawing>
                <wp:inline distT="0" distB="0" distL="0" distR="0" wp14:anchorId="44068B9C" wp14:editId="4A26C5B9">
                  <wp:extent cx="2897524" cy="2173143"/>
                  <wp:effectExtent l="19050" t="0" r="0" b="0"/>
                  <wp:docPr id="14" name="Picture 4"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21" cstate="print"/>
                          <a:stretch>
                            <a:fillRect/>
                          </a:stretch>
                        </pic:blipFill>
                        <pic:spPr>
                          <a:xfrm>
                            <a:off x="0" y="0"/>
                            <a:ext cx="2897524" cy="2173143"/>
                          </a:xfrm>
                          <a:prstGeom prst="rect">
                            <a:avLst/>
                          </a:prstGeom>
                        </pic:spPr>
                      </pic:pic>
                    </a:graphicData>
                  </a:graphic>
                </wp:inline>
              </w:drawing>
            </w:r>
          </w:p>
          <w:p w14:paraId="41397271" w14:textId="77777777" w:rsidR="000C6F58" w:rsidRDefault="000C6F58">
            <w:pPr>
              <w:rPr>
                <w:noProof/>
                <w:sz w:val="24"/>
                <w:szCs w:val="24"/>
              </w:rPr>
            </w:pPr>
            <w:r>
              <w:rPr>
                <w:noProof/>
                <w:sz w:val="24"/>
                <w:szCs w:val="24"/>
              </w:rPr>
              <w:t>Cracking WIR cornice mitre joint.</w:t>
            </w:r>
          </w:p>
          <w:p w14:paraId="53E824E1" w14:textId="77777777" w:rsidR="000C6F58" w:rsidRDefault="000C6F58">
            <w:pPr>
              <w:rPr>
                <w:noProof/>
                <w:sz w:val="24"/>
                <w:szCs w:val="24"/>
              </w:rPr>
            </w:pPr>
            <w:r>
              <w:rPr>
                <w:noProof/>
                <w:sz w:val="24"/>
                <w:szCs w:val="24"/>
              </w:rPr>
              <w:t>Cracking bulkhead ceiling.</w:t>
            </w:r>
          </w:p>
          <w:p w14:paraId="0BDB9EB0" w14:textId="77777777" w:rsidR="000C6F58" w:rsidRDefault="000C6F58">
            <w:pPr>
              <w:rPr>
                <w:noProof/>
                <w:sz w:val="24"/>
                <w:szCs w:val="24"/>
              </w:rPr>
            </w:pPr>
            <w:r>
              <w:rPr>
                <w:noProof/>
                <w:sz w:val="24"/>
                <w:szCs w:val="24"/>
              </w:rPr>
              <w:t xml:space="preserve">0.5 mm cracking above ensuite door frame. </w:t>
            </w:r>
          </w:p>
          <w:p w14:paraId="03637C57" w14:textId="77777777" w:rsidR="000C6F58" w:rsidRPr="00EC179A" w:rsidRDefault="000C6F58">
            <w:pPr>
              <w:rPr>
                <w:noProof/>
                <w:sz w:val="24"/>
                <w:szCs w:val="24"/>
              </w:rPr>
            </w:pPr>
            <w:r>
              <w:t>No apparent structural defects were noted.</w:t>
            </w:r>
          </w:p>
        </w:tc>
      </w:tr>
      <w:tr w:rsidR="008732C7" w14:paraId="1F6B49A0" w14:textId="77777777" w:rsidTr="00A9268E">
        <w:tc>
          <w:tcPr>
            <w:tcW w:w="2177" w:type="dxa"/>
          </w:tcPr>
          <w:p w14:paraId="646244D6" w14:textId="77777777" w:rsidR="008732C7" w:rsidRDefault="008732C7" w:rsidP="00016DD0">
            <w:r>
              <w:lastRenderedPageBreak/>
              <w:t>Internal</w:t>
            </w:r>
          </w:p>
        </w:tc>
        <w:tc>
          <w:tcPr>
            <w:tcW w:w="2255" w:type="dxa"/>
          </w:tcPr>
          <w:p w14:paraId="28F7A294" w14:textId="77777777" w:rsidR="008732C7" w:rsidRDefault="000C6F58" w:rsidP="00016DD0">
            <w:proofErr w:type="spellStart"/>
            <w:r>
              <w:t>Ensuite</w:t>
            </w:r>
            <w:proofErr w:type="spellEnd"/>
          </w:p>
        </w:tc>
        <w:tc>
          <w:tcPr>
            <w:tcW w:w="4810" w:type="dxa"/>
          </w:tcPr>
          <w:p w14:paraId="3F24E3A1" w14:textId="77777777" w:rsidR="008732C7" w:rsidRDefault="008732C7">
            <w:pPr>
              <w:rPr>
                <w:noProof/>
                <w:sz w:val="24"/>
                <w:szCs w:val="24"/>
              </w:rPr>
            </w:pPr>
            <w:r w:rsidRPr="008732C7">
              <w:rPr>
                <w:noProof/>
                <w:sz w:val="24"/>
                <w:szCs w:val="24"/>
                <w:lang w:val="en-GB" w:eastAsia="en-GB"/>
              </w:rPr>
              <w:drawing>
                <wp:inline distT="0" distB="0" distL="0" distR="0" wp14:anchorId="4C7C332E" wp14:editId="53C457E8">
                  <wp:extent cx="2897524" cy="2173143"/>
                  <wp:effectExtent l="19050" t="0" r="0" b="0"/>
                  <wp:docPr id="15" name="Picture 4"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22" cstate="print"/>
                          <a:stretch>
                            <a:fillRect/>
                          </a:stretch>
                        </pic:blipFill>
                        <pic:spPr>
                          <a:xfrm>
                            <a:off x="0" y="0"/>
                            <a:ext cx="2897524" cy="2173143"/>
                          </a:xfrm>
                          <a:prstGeom prst="rect">
                            <a:avLst/>
                          </a:prstGeom>
                        </pic:spPr>
                      </pic:pic>
                    </a:graphicData>
                  </a:graphic>
                </wp:inline>
              </w:drawing>
            </w:r>
          </w:p>
          <w:p w14:paraId="053D657E" w14:textId="77777777" w:rsidR="000C6F58" w:rsidRPr="00EC179A" w:rsidRDefault="000C6F58">
            <w:pPr>
              <w:rPr>
                <w:noProof/>
                <w:sz w:val="24"/>
                <w:szCs w:val="24"/>
              </w:rPr>
            </w:pPr>
            <w:r>
              <w:t>No apparent structural defects were noted.</w:t>
            </w:r>
          </w:p>
        </w:tc>
      </w:tr>
      <w:tr w:rsidR="008732C7" w14:paraId="276DDBF0" w14:textId="77777777" w:rsidTr="00A9268E">
        <w:tc>
          <w:tcPr>
            <w:tcW w:w="2177" w:type="dxa"/>
          </w:tcPr>
          <w:p w14:paraId="71F43119" w14:textId="77777777" w:rsidR="008732C7" w:rsidRDefault="008732C7" w:rsidP="00016DD0">
            <w:r>
              <w:t>Internal</w:t>
            </w:r>
          </w:p>
        </w:tc>
        <w:tc>
          <w:tcPr>
            <w:tcW w:w="2255" w:type="dxa"/>
          </w:tcPr>
          <w:p w14:paraId="400C9234" w14:textId="77777777" w:rsidR="008732C7" w:rsidRDefault="000C6F58" w:rsidP="00016DD0">
            <w:r>
              <w:t>Kitchen</w:t>
            </w:r>
          </w:p>
        </w:tc>
        <w:tc>
          <w:tcPr>
            <w:tcW w:w="4810" w:type="dxa"/>
          </w:tcPr>
          <w:p w14:paraId="3D51B420" w14:textId="77777777" w:rsidR="008732C7" w:rsidRDefault="008732C7">
            <w:pPr>
              <w:rPr>
                <w:noProof/>
                <w:sz w:val="24"/>
                <w:szCs w:val="24"/>
              </w:rPr>
            </w:pPr>
            <w:r w:rsidRPr="008732C7">
              <w:rPr>
                <w:noProof/>
                <w:sz w:val="24"/>
                <w:szCs w:val="24"/>
                <w:lang w:val="en-GB" w:eastAsia="en-GB"/>
              </w:rPr>
              <w:drawing>
                <wp:inline distT="0" distB="0" distL="0" distR="0" wp14:anchorId="2E6D4436" wp14:editId="30DE98CB">
                  <wp:extent cx="2897524" cy="2173143"/>
                  <wp:effectExtent l="19050" t="0" r="0" b="0"/>
                  <wp:docPr id="16" name="Picture 4"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23" cstate="print"/>
                          <a:stretch>
                            <a:fillRect/>
                          </a:stretch>
                        </pic:blipFill>
                        <pic:spPr>
                          <a:xfrm>
                            <a:off x="0" y="0"/>
                            <a:ext cx="2897524" cy="2173143"/>
                          </a:xfrm>
                          <a:prstGeom prst="rect">
                            <a:avLst/>
                          </a:prstGeom>
                        </pic:spPr>
                      </pic:pic>
                    </a:graphicData>
                  </a:graphic>
                </wp:inline>
              </w:drawing>
            </w:r>
          </w:p>
          <w:p w14:paraId="0278044C" w14:textId="77777777" w:rsidR="000C6F58" w:rsidRDefault="000C6F58">
            <w:pPr>
              <w:rPr>
                <w:noProof/>
                <w:sz w:val="24"/>
                <w:szCs w:val="24"/>
              </w:rPr>
            </w:pPr>
            <w:r>
              <w:rPr>
                <w:noProof/>
                <w:sz w:val="24"/>
                <w:szCs w:val="24"/>
              </w:rPr>
              <w:t>Cornice cracking (near rangehood).</w:t>
            </w:r>
          </w:p>
          <w:p w14:paraId="514994D3" w14:textId="77777777" w:rsidR="000C6F58" w:rsidRDefault="000C6F58">
            <w:pPr>
              <w:rPr>
                <w:noProof/>
                <w:sz w:val="24"/>
                <w:szCs w:val="24"/>
              </w:rPr>
            </w:pPr>
            <w:r>
              <w:rPr>
                <w:noProof/>
                <w:sz w:val="24"/>
                <w:szCs w:val="24"/>
              </w:rPr>
              <w:t>0.5 mm cracking to wall (near sink) and above light switch.</w:t>
            </w:r>
          </w:p>
          <w:p w14:paraId="0EDF4BDB" w14:textId="77777777" w:rsidR="000C6F58" w:rsidRPr="00EC179A" w:rsidRDefault="007E6CD3">
            <w:pPr>
              <w:rPr>
                <w:noProof/>
                <w:sz w:val="24"/>
                <w:szCs w:val="24"/>
              </w:rPr>
            </w:pPr>
            <w:r>
              <w:t>No apparent structural defects were noted.</w:t>
            </w:r>
          </w:p>
        </w:tc>
      </w:tr>
      <w:tr w:rsidR="008732C7" w14:paraId="387C6CA4" w14:textId="77777777" w:rsidTr="00A9268E">
        <w:tc>
          <w:tcPr>
            <w:tcW w:w="2177" w:type="dxa"/>
          </w:tcPr>
          <w:p w14:paraId="3C9B55B0" w14:textId="77777777" w:rsidR="008732C7" w:rsidRDefault="008732C7" w:rsidP="00016DD0">
            <w:r>
              <w:t>Internal</w:t>
            </w:r>
          </w:p>
        </w:tc>
        <w:tc>
          <w:tcPr>
            <w:tcW w:w="2255" w:type="dxa"/>
          </w:tcPr>
          <w:p w14:paraId="2E331010" w14:textId="77777777" w:rsidR="008732C7" w:rsidRDefault="007E6CD3" w:rsidP="00016DD0">
            <w:r>
              <w:t>Dining</w:t>
            </w:r>
          </w:p>
        </w:tc>
        <w:tc>
          <w:tcPr>
            <w:tcW w:w="4810" w:type="dxa"/>
          </w:tcPr>
          <w:p w14:paraId="77FC0875" w14:textId="77777777" w:rsidR="008732C7" w:rsidRDefault="008732C7">
            <w:pPr>
              <w:rPr>
                <w:noProof/>
                <w:sz w:val="24"/>
                <w:szCs w:val="24"/>
              </w:rPr>
            </w:pPr>
            <w:r w:rsidRPr="008732C7">
              <w:rPr>
                <w:noProof/>
                <w:sz w:val="24"/>
                <w:szCs w:val="24"/>
                <w:lang w:val="en-GB" w:eastAsia="en-GB"/>
              </w:rPr>
              <w:drawing>
                <wp:inline distT="0" distB="0" distL="0" distR="0" wp14:anchorId="66988108" wp14:editId="039AEF38">
                  <wp:extent cx="2897524" cy="2173143"/>
                  <wp:effectExtent l="19050" t="0" r="0" b="0"/>
                  <wp:docPr id="17" name="Picture 4"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24" cstate="print"/>
                          <a:stretch>
                            <a:fillRect/>
                          </a:stretch>
                        </pic:blipFill>
                        <pic:spPr>
                          <a:xfrm>
                            <a:off x="0" y="0"/>
                            <a:ext cx="2897524" cy="2173143"/>
                          </a:xfrm>
                          <a:prstGeom prst="rect">
                            <a:avLst/>
                          </a:prstGeom>
                        </pic:spPr>
                      </pic:pic>
                    </a:graphicData>
                  </a:graphic>
                </wp:inline>
              </w:drawing>
            </w:r>
            <w:r w:rsidR="007E6CD3">
              <w:rPr>
                <w:noProof/>
                <w:sz w:val="24"/>
                <w:szCs w:val="24"/>
              </w:rPr>
              <w:t>Cornice cracking</w:t>
            </w:r>
          </w:p>
          <w:p w14:paraId="1ADD57C2" w14:textId="77777777" w:rsidR="007E6CD3" w:rsidRPr="00EC179A" w:rsidRDefault="007E6CD3">
            <w:pPr>
              <w:rPr>
                <w:noProof/>
                <w:sz w:val="24"/>
                <w:szCs w:val="24"/>
              </w:rPr>
            </w:pPr>
            <w:r>
              <w:t>No apparent structural defects were noted.</w:t>
            </w:r>
          </w:p>
        </w:tc>
      </w:tr>
      <w:tr w:rsidR="008732C7" w14:paraId="0E2AB80B" w14:textId="77777777" w:rsidTr="00A9268E">
        <w:tc>
          <w:tcPr>
            <w:tcW w:w="2177" w:type="dxa"/>
          </w:tcPr>
          <w:p w14:paraId="1860AE24" w14:textId="77777777" w:rsidR="008732C7" w:rsidRDefault="008732C7" w:rsidP="00016DD0">
            <w:r>
              <w:lastRenderedPageBreak/>
              <w:t>Internal</w:t>
            </w:r>
          </w:p>
        </w:tc>
        <w:tc>
          <w:tcPr>
            <w:tcW w:w="2255" w:type="dxa"/>
          </w:tcPr>
          <w:p w14:paraId="50055765" w14:textId="77777777" w:rsidR="008732C7" w:rsidRDefault="007E6CD3" w:rsidP="00016DD0">
            <w:r>
              <w:t>Living</w:t>
            </w:r>
          </w:p>
        </w:tc>
        <w:tc>
          <w:tcPr>
            <w:tcW w:w="4810" w:type="dxa"/>
          </w:tcPr>
          <w:p w14:paraId="77F69FFF" w14:textId="77777777" w:rsidR="008732C7" w:rsidRDefault="008732C7">
            <w:pPr>
              <w:rPr>
                <w:noProof/>
                <w:sz w:val="24"/>
                <w:szCs w:val="24"/>
              </w:rPr>
            </w:pPr>
            <w:r w:rsidRPr="008732C7">
              <w:rPr>
                <w:noProof/>
                <w:sz w:val="24"/>
                <w:szCs w:val="24"/>
                <w:lang w:val="en-GB" w:eastAsia="en-GB"/>
              </w:rPr>
              <w:drawing>
                <wp:inline distT="0" distB="0" distL="0" distR="0" wp14:anchorId="69D7EC9E" wp14:editId="1B9D48DC">
                  <wp:extent cx="2897524" cy="2173143"/>
                  <wp:effectExtent l="19050" t="0" r="0" b="0"/>
                  <wp:docPr id="18" name="Picture 4"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25" cstate="print"/>
                          <a:stretch>
                            <a:fillRect/>
                          </a:stretch>
                        </pic:blipFill>
                        <pic:spPr>
                          <a:xfrm>
                            <a:off x="0" y="0"/>
                            <a:ext cx="2897524" cy="2173143"/>
                          </a:xfrm>
                          <a:prstGeom prst="rect">
                            <a:avLst/>
                          </a:prstGeom>
                        </pic:spPr>
                      </pic:pic>
                    </a:graphicData>
                  </a:graphic>
                </wp:inline>
              </w:drawing>
            </w:r>
          </w:p>
          <w:p w14:paraId="4B64DF77" w14:textId="77777777" w:rsidR="007E6CD3" w:rsidRDefault="007E6CD3">
            <w:pPr>
              <w:rPr>
                <w:noProof/>
                <w:sz w:val="24"/>
                <w:szCs w:val="24"/>
              </w:rPr>
            </w:pPr>
            <w:r>
              <w:rPr>
                <w:noProof/>
                <w:sz w:val="24"/>
                <w:szCs w:val="24"/>
              </w:rPr>
              <w:t>0.5mm cracking to the wall between the two windows.</w:t>
            </w:r>
          </w:p>
          <w:p w14:paraId="77DDAC5F" w14:textId="77777777" w:rsidR="007E6CD3" w:rsidRPr="00EC179A" w:rsidRDefault="007E6CD3">
            <w:pPr>
              <w:rPr>
                <w:noProof/>
                <w:sz w:val="24"/>
                <w:szCs w:val="24"/>
              </w:rPr>
            </w:pPr>
            <w:r>
              <w:t>No apparent structural defects were noted.</w:t>
            </w:r>
          </w:p>
        </w:tc>
      </w:tr>
      <w:tr w:rsidR="008732C7" w14:paraId="4FAAFED6" w14:textId="77777777" w:rsidTr="00A9268E">
        <w:tc>
          <w:tcPr>
            <w:tcW w:w="2177" w:type="dxa"/>
          </w:tcPr>
          <w:p w14:paraId="17E33778" w14:textId="77777777" w:rsidR="008732C7" w:rsidRDefault="00E72601" w:rsidP="00016DD0">
            <w:r>
              <w:t>Internal</w:t>
            </w:r>
          </w:p>
        </w:tc>
        <w:tc>
          <w:tcPr>
            <w:tcW w:w="2255" w:type="dxa"/>
          </w:tcPr>
          <w:p w14:paraId="02D3B649" w14:textId="77777777" w:rsidR="008732C7" w:rsidRDefault="007E6CD3" w:rsidP="00016DD0">
            <w:r>
              <w:t>Hall</w:t>
            </w:r>
          </w:p>
        </w:tc>
        <w:tc>
          <w:tcPr>
            <w:tcW w:w="4810" w:type="dxa"/>
          </w:tcPr>
          <w:p w14:paraId="0F04D122" w14:textId="77777777" w:rsidR="008732C7" w:rsidRDefault="008732C7">
            <w:pPr>
              <w:rPr>
                <w:noProof/>
                <w:sz w:val="24"/>
                <w:szCs w:val="24"/>
              </w:rPr>
            </w:pPr>
            <w:r w:rsidRPr="008732C7">
              <w:rPr>
                <w:noProof/>
                <w:sz w:val="24"/>
                <w:szCs w:val="24"/>
                <w:lang w:val="en-GB" w:eastAsia="en-GB"/>
              </w:rPr>
              <w:drawing>
                <wp:inline distT="0" distB="0" distL="0" distR="0" wp14:anchorId="7C00E321" wp14:editId="49166691">
                  <wp:extent cx="2897524" cy="2173143"/>
                  <wp:effectExtent l="19050" t="0" r="0" b="0"/>
                  <wp:docPr id="19" name="Picture 4"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26" cstate="print"/>
                          <a:stretch>
                            <a:fillRect/>
                          </a:stretch>
                        </pic:blipFill>
                        <pic:spPr>
                          <a:xfrm>
                            <a:off x="0" y="0"/>
                            <a:ext cx="2897524" cy="2173143"/>
                          </a:xfrm>
                          <a:prstGeom prst="rect">
                            <a:avLst/>
                          </a:prstGeom>
                        </pic:spPr>
                      </pic:pic>
                    </a:graphicData>
                  </a:graphic>
                </wp:inline>
              </w:drawing>
            </w:r>
          </w:p>
          <w:p w14:paraId="46D7CB30" w14:textId="77777777" w:rsidR="007E6CD3" w:rsidRDefault="007E6CD3">
            <w:pPr>
              <w:rPr>
                <w:noProof/>
                <w:sz w:val="24"/>
                <w:szCs w:val="24"/>
              </w:rPr>
            </w:pPr>
            <w:r>
              <w:rPr>
                <w:noProof/>
                <w:sz w:val="24"/>
                <w:szCs w:val="24"/>
              </w:rPr>
              <w:t xml:space="preserve">Patchy plaster to ceiling, 0.5 mm cracking to ceiling near aircon filter and a blemish to the ceiling near the smoke detector unit. </w:t>
            </w:r>
          </w:p>
          <w:p w14:paraId="5F9AC601" w14:textId="77777777" w:rsidR="007E6CD3" w:rsidRPr="00EC179A" w:rsidRDefault="007E6CD3">
            <w:pPr>
              <w:rPr>
                <w:noProof/>
                <w:sz w:val="24"/>
                <w:szCs w:val="24"/>
              </w:rPr>
            </w:pPr>
            <w:r>
              <w:t>No apparent structural defects were noted.</w:t>
            </w:r>
          </w:p>
        </w:tc>
      </w:tr>
      <w:tr w:rsidR="008732C7" w14:paraId="33A3E7DC" w14:textId="77777777" w:rsidTr="00A9268E">
        <w:tc>
          <w:tcPr>
            <w:tcW w:w="2177" w:type="dxa"/>
          </w:tcPr>
          <w:p w14:paraId="6DFF35DA" w14:textId="77777777" w:rsidR="008732C7" w:rsidRDefault="00E72601" w:rsidP="00016DD0">
            <w:r>
              <w:t>Internal</w:t>
            </w:r>
          </w:p>
        </w:tc>
        <w:tc>
          <w:tcPr>
            <w:tcW w:w="2255" w:type="dxa"/>
          </w:tcPr>
          <w:p w14:paraId="72C1CB6D" w14:textId="77777777" w:rsidR="008732C7" w:rsidRDefault="007E6CD3" w:rsidP="00016DD0">
            <w:r>
              <w:t>Bed 2</w:t>
            </w:r>
          </w:p>
        </w:tc>
        <w:tc>
          <w:tcPr>
            <w:tcW w:w="4810" w:type="dxa"/>
          </w:tcPr>
          <w:p w14:paraId="0FA60FB5" w14:textId="77777777" w:rsidR="008732C7" w:rsidRDefault="008732C7">
            <w:pPr>
              <w:rPr>
                <w:noProof/>
                <w:sz w:val="24"/>
                <w:szCs w:val="24"/>
              </w:rPr>
            </w:pPr>
            <w:r w:rsidRPr="008732C7">
              <w:rPr>
                <w:noProof/>
                <w:sz w:val="24"/>
                <w:szCs w:val="24"/>
                <w:lang w:val="en-GB" w:eastAsia="en-GB"/>
              </w:rPr>
              <w:drawing>
                <wp:inline distT="0" distB="0" distL="0" distR="0" wp14:anchorId="7B69B2FF" wp14:editId="2104D72D">
                  <wp:extent cx="2897524" cy="2173143"/>
                  <wp:effectExtent l="19050" t="0" r="0" b="0"/>
                  <wp:docPr id="20" name="Picture 4"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27" cstate="print"/>
                          <a:stretch>
                            <a:fillRect/>
                          </a:stretch>
                        </pic:blipFill>
                        <pic:spPr>
                          <a:xfrm>
                            <a:off x="0" y="0"/>
                            <a:ext cx="2897524" cy="2173143"/>
                          </a:xfrm>
                          <a:prstGeom prst="rect">
                            <a:avLst/>
                          </a:prstGeom>
                        </pic:spPr>
                      </pic:pic>
                    </a:graphicData>
                  </a:graphic>
                </wp:inline>
              </w:drawing>
            </w:r>
          </w:p>
          <w:p w14:paraId="70B55703" w14:textId="77777777" w:rsidR="007E6CD3" w:rsidRDefault="007E6CD3">
            <w:pPr>
              <w:rPr>
                <w:noProof/>
                <w:sz w:val="24"/>
                <w:szCs w:val="24"/>
              </w:rPr>
            </w:pPr>
            <w:r>
              <w:rPr>
                <w:noProof/>
                <w:sz w:val="24"/>
                <w:szCs w:val="24"/>
              </w:rPr>
              <w:t>Cornice cracking above door frame.</w:t>
            </w:r>
          </w:p>
          <w:p w14:paraId="77D7FA22" w14:textId="77777777" w:rsidR="007E6CD3" w:rsidRPr="00EC179A" w:rsidRDefault="007E6CD3">
            <w:pPr>
              <w:rPr>
                <w:noProof/>
                <w:sz w:val="24"/>
                <w:szCs w:val="24"/>
              </w:rPr>
            </w:pPr>
            <w:r>
              <w:t>No apparent structural defects were noted.</w:t>
            </w:r>
          </w:p>
        </w:tc>
      </w:tr>
      <w:tr w:rsidR="008732C7" w14:paraId="62A98D75" w14:textId="77777777" w:rsidTr="00A9268E">
        <w:tc>
          <w:tcPr>
            <w:tcW w:w="2177" w:type="dxa"/>
          </w:tcPr>
          <w:p w14:paraId="32029FFD" w14:textId="77777777" w:rsidR="008732C7" w:rsidRDefault="00E72601" w:rsidP="00016DD0">
            <w:r>
              <w:lastRenderedPageBreak/>
              <w:t>Internal</w:t>
            </w:r>
          </w:p>
        </w:tc>
        <w:tc>
          <w:tcPr>
            <w:tcW w:w="2255" w:type="dxa"/>
          </w:tcPr>
          <w:p w14:paraId="29C0882D" w14:textId="77777777" w:rsidR="008732C7" w:rsidRDefault="007E6CD3" w:rsidP="00016DD0">
            <w:r>
              <w:t>Laundry</w:t>
            </w:r>
          </w:p>
        </w:tc>
        <w:tc>
          <w:tcPr>
            <w:tcW w:w="4810" w:type="dxa"/>
          </w:tcPr>
          <w:p w14:paraId="5A34E2F7" w14:textId="77777777" w:rsidR="008732C7" w:rsidRDefault="008732C7">
            <w:pPr>
              <w:rPr>
                <w:noProof/>
                <w:sz w:val="24"/>
                <w:szCs w:val="24"/>
              </w:rPr>
            </w:pPr>
            <w:r w:rsidRPr="008732C7">
              <w:rPr>
                <w:noProof/>
                <w:sz w:val="24"/>
                <w:szCs w:val="24"/>
                <w:lang w:val="en-GB" w:eastAsia="en-GB"/>
              </w:rPr>
              <w:drawing>
                <wp:inline distT="0" distB="0" distL="0" distR="0" wp14:anchorId="51BF9A9C" wp14:editId="3E9B3487">
                  <wp:extent cx="2897524" cy="2173143"/>
                  <wp:effectExtent l="19050" t="0" r="0" b="0"/>
                  <wp:docPr id="21" name="Picture 4"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28" cstate="print"/>
                          <a:stretch>
                            <a:fillRect/>
                          </a:stretch>
                        </pic:blipFill>
                        <pic:spPr>
                          <a:xfrm>
                            <a:off x="0" y="0"/>
                            <a:ext cx="2897524" cy="2173143"/>
                          </a:xfrm>
                          <a:prstGeom prst="rect">
                            <a:avLst/>
                          </a:prstGeom>
                        </pic:spPr>
                      </pic:pic>
                    </a:graphicData>
                  </a:graphic>
                </wp:inline>
              </w:drawing>
            </w:r>
          </w:p>
          <w:p w14:paraId="39F3F58C" w14:textId="77777777" w:rsidR="007E6CD3" w:rsidRDefault="007E6CD3">
            <w:pPr>
              <w:rPr>
                <w:noProof/>
                <w:sz w:val="24"/>
                <w:szCs w:val="24"/>
              </w:rPr>
            </w:pPr>
            <w:r>
              <w:rPr>
                <w:noProof/>
                <w:sz w:val="24"/>
                <w:szCs w:val="24"/>
              </w:rPr>
              <w:t>Cornice cracking aboce external door frame.</w:t>
            </w:r>
          </w:p>
          <w:p w14:paraId="5F1FD133" w14:textId="77777777" w:rsidR="007E6CD3" w:rsidRPr="00EC179A" w:rsidRDefault="007E6CD3">
            <w:pPr>
              <w:rPr>
                <w:noProof/>
                <w:sz w:val="24"/>
                <w:szCs w:val="24"/>
              </w:rPr>
            </w:pPr>
            <w:r>
              <w:t>No apparent structural defects were noted.</w:t>
            </w:r>
          </w:p>
        </w:tc>
      </w:tr>
      <w:tr w:rsidR="008732C7" w14:paraId="24B24D76" w14:textId="77777777" w:rsidTr="00A9268E">
        <w:tc>
          <w:tcPr>
            <w:tcW w:w="2177" w:type="dxa"/>
          </w:tcPr>
          <w:p w14:paraId="1DA4ABFB" w14:textId="77777777" w:rsidR="008732C7" w:rsidRDefault="00E72601" w:rsidP="00016DD0">
            <w:r>
              <w:t>Internal</w:t>
            </w:r>
          </w:p>
        </w:tc>
        <w:tc>
          <w:tcPr>
            <w:tcW w:w="2255" w:type="dxa"/>
          </w:tcPr>
          <w:p w14:paraId="516673EE" w14:textId="77777777" w:rsidR="008732C7" w:rsidRDefault="007E6CD3" w:rsidP="00016DD0">
            <w:r>
              <w:t>Toilet</w:t>
            </w:r>
          </w:p>
        </w:tc>
        <w:tc>
          <w:tcPr>
            <w:tcW w:w="4810" w:type="dxa"/>
          </w:tcPr>
          <w:p w14:paraId="627A50B1" w14:textId="77777777" w:rsidR="008732C7" w:rsidRDefault="008732C7">
            <w:pPr>
              <w:rPr>
                <w:noProof/>
                <w:sz w:val="24"/>
                <w:szCs w:val="24"/>
              </w:rPr>
            </w:pPr>
            <w:r w:rsidRPr="008732C7">
              <w:rPr>
                <w:noProof/>
                <w:sz w:val="24"/>
                <w:szCs w:val="24"/>
                <w:lang w:val="en-GB" w:eastAsia="en-GB"/>
              </w:rPr>
              <w:drawing>
                <wp:inline distT="0" distB="0" distL="0" distR="0" wp14:anchorId="633B016C" wp14:editId="69B27907">
                  <wp:extent cx="2897524" cy="2173143"/>
                  <wp:effectExtent l="19050" t="0" r="0" b="0"/>
                  <wp:docPr id="22" name="Picture 4"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29" cstate="print"/>
                          <a:stretch>
                            <a:fillRect/>
                          </a:stretch>
                        </pic:blipFill>
                        <pic:spPr>
                          <a:xfrm>
                            <a:off x="0" y="0"/>
                            <a:ext cx="2897524" cy="2173143"/>
                          </a:xfrm>
                          <a:prstGeom prst="rect">
                            <a:avLst/>
                          </a:prstGeom>
                        </pic:spPr>
                      </pic:pic>
                    </a:graphicData>
                  </a:graphic>
                </wp:inline>
              </w:drawing>
            </w:r>
          </w:p>
          <w:p w14:paraId="09769156" w14:textId="77777777" w:rsidR="007E6CD3" w:rsidRPr="00EC179A" w:rsidRDefault="007E6CD3">
            <w:pPr>
              <w:rPr>
                <w:noProof/>
                <w:sz w:val="24"/>
                <w:szCs w:val="24"/>
              </w:rPr>
            </w:pPr>
            <w:r>
              <w:t>No apparent structural defects were noted.</w:t>
            </w:r>
          </w:p>
        </w:tc>
      </w:tr>
      <w:tr w:rsidR="008732C7" w14:paraId="431DC043" w14:textId="77777777" w:rsidTr="00A9268E">
        <w:tc>
          <w:tcPr>
            <w:tcW w:w="2177" w:type="dxa"/>
          </w:tcPr>
          <w:p w14:paraId="67526AB3" w14:textId="77777777" w:rsidR="008732C7" w:rsidRDefault="00E72601" w:rsidP="00016DD0">
            <w:r>
              <w:t>Internal</w:t>
            </w:r>
          </w:p>
        </w:tc>
        <w:tc>
          <w:tcPr>
            <w:tcW w:w="2255" w:type="dxa"/>
          </w:tcPr>
          <w:p w14:paraId="5FD45621" w14:textId="77777777" w:rsidR="008732C7" w:rsidRDefault="007E6CD3" w:rsidP="00016DD0">
            <w:r>
              <w:t>Bathroom</w:t>
            </w:r>
          </w:p>
        </w:tc>
        <w:tc>
          <w:tcPr>
            <w:tcW w:w="4810" w:type="dxa"/>
          </w:tcPr>
          <w:p w14:paraId="6FF9088D" w14:textId="77777777" w:rsidR="008732C7" w:rsidRDefault="008732C7">
            <w:pPr>
              <w:rPr>
                <w:noProof/>
                <w:sz w:val="24"/>
                <w:szCs w:val="24"/>
              </w:rPr>
            </w:pPr>
            <w:r w:rsidRPr="008732C7">
              <w:rPr>
                <w:noProof/>
                <w:sz w:val="24"/>
                <w:szCs w:val="24"/>
                <w:lang w:val="en-GB" w:eastAsia="en-GB"/>
              </w:rPr>
              <w:drawing>
                <wp:inline distT="0" distB="0" distL="0" distR="0" wp14:anchorId="7ED9F7DA" wp14:editId="0B065F22">
                  <wp:extent cx="2897524" cy="2173143"/>
                  <wp:effectExtent l="19050" t="0" r="0" b="0"/>
                  <wp:docPr id="23" name="Picture 4"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30" cstate="print"/>
                          <a:stretch>
                            <a:fillRect/>
                          </a:stretch>
                        </pic:blipFill>
                        <pic:spPr>
                          <a:xfrm>
                            <a:off x="0" y="0"/>
                            <a:ext cx="2897524" cy="2173143"/>
                          </a:xfrm>
                          <a:prstGeom prst="rect">
                            <a:avLst/>
                          </a:prstGeom>
                        </pic:spPr>
                      </pic:pic>
                    </a:graphicData>
                  </a:graphic>
                </wp:inline>
              </w:drawing>
            </w:r>
          </w:p>
          <w:p w14:paraId="3FC9FDE3" w14:textId="77777777" w:rsidR="007E6CD3" w:rsidRPr="00EC179A" w:rsidRDefault="007E6CD3">
            <w:pPr>
              <w:rPr>
                <w:noProof/>
                <w:sz w:val="24"/>
                <w:szCs w:val="24"/>
              </w:rPr>
            </w:pPr>
            <w:r>
              <w:t>No apparent structural defects were noted.</w:t>
            </w:r>
          </w:p>
        </w:tc>
      </w:tr>
      <w:tr w:rsidR="007E6CD3" w14:paraId="6029A0D0" w14:textId="77777777" w:rsidTr="00A9268E">
        <w:tc>
          <w:tcPr>
            <w:tcW w:w="2177" w:type="dxa"/>
          </w:tcPr>
          <w:p w14:paraId="6765992A" w14:textId="77777777" w:rsidR="007E6CD3" w:rsidRDefault="007E6CD3" w:rsidP="00016DD0">
            <w:r>
              <w:lastRenderedPageBreak/>
              <w:t>Internal</w:t>
            </w:r>
          </w:p>
        </w:tc>
        <w:tc>
          <w:tcPr>
            <w:tcW w:w="2255" w:type="dxa"/>
          </w:tcPr>
          <w:p w14:paraId="3FB1BD65" w14:textId="77777777" w:rsidR="007E6CD3" w:rsidRDefault="007E6CD3" w:rsidP="00016DD0">
            <w:r>
              <w:t>Bed 3</w:t>
            </w:r>
          </w:p>
        </w:tc>
        <w:tc>
          <w:tcPr>
            <w:tcW w:w="4810" w:type="dxa"/>
          </w:tcPr>
          <w:p w14:paraId="20BB9D11" w14:textId="77777777" w:rsidR="007E6CD3" w:rsidRDefault="007E6CD3">
            <w:pPr>
              <w:rPr>
                <w:noProof/>
                <w:sz w:val="24"/>
                <w:szCs w:val="24"/>
              </w:rPr>
            </w:pPr>
            <w:r w:rsidRPr="007E6CD3">
              <w:rPr>
                <w:noProof/>
                <w:sz w:val="24"/>
                <w:szCs w:val="24"/>
                <w:lang w:val="en-GB" w:eastAsia="en-GB"/>
              </w:rPr>
              <w:drawing>
                <wp:inline distT="0" distB="0" distL="0" distR="0" wp14:anchorId="0E7C556D" wp14:editId="52E5E14E">
                  <wp:extent cx="2897524" cy="2173143"/>
                  <wp:effectExtent l="19050" t="0" r="0" b="0"/>
                  <wp:docPr id="24" name="Picture 4"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31" cstate="print"/>
                          <a:stretch>
                            <a:fillRect/>
                          </a:stretch>
                        </pic:blipFill>
                        <pic:spPr>
                          <a:xfrm>
                            <a:off x="0" y="0"/>
                            <a:ext cx="2897524" cy="2173143"/>
                          </a:xfrm>
                          <a:prstGeom prst="rect">
                            <a:avLst/>
                          </a:prstGeom>
                        </pic:spPr>
                      </pic:pic>
                    </a:graphicData>
                  </a:graphic>
                </wp:inline>
              </w:drawing>
            </w:r>
          </w:p>
          <w:p w14:paraId="588552B1" w14:textId="77777777" w:rsidR="007E6CD3" w:rsidRDefault="007E6CD3">
            <w:pPr>
              <w:rPr>
                <w:noProof/>
                <w:sz w:val="24"/>
                <w:szCs w:val="24"/>
              </w:rPr>
            </w:pPr>
            <w:r>
              <w:rPr>
                <w:noProof/>
                <w:sz w:val="24"/>
                <w:szCs w:val="24"/>
              </w:rPr>
              <w:t>Cornice cracking near window.</w:t>
            </w:r>
          </w:p>
          <w:p w14:paraId="0DC22F03" w14:textId="77777777" w:rsidR="007E6CD3" w:rsidRDefault="007E6CD3">
            <w:pPr>
              <w:rPr>
                <w:noProof/>
                <w:sz w:val="24"/>
                <w:szCs w:val="24"/>
              </w:rPr>
            </w:pPr>
            <w:r>
              <w:rPr>
                <w:noProof/>
                <w:sz w:val="24"/>
                <w:szCs w:val="24"/>
              </w:rPr>
              <w:t>Minor craczy cracking to rear wall.</w:t>
            </w:r>
          </w:p>
          <w:p w14:paraId="6D925057" w14:textId="77777777" w:rsidR="007E6CD3" w:rsidRDefault="007E6CD3">
            <w:pPr>
              <w:rPr>
                <w:noProof/>
                <w:sz w:val="24"/>
                <w:szCs w:val="24"/>
              </w:rPr>
            </w:pPr>
            <w:r>
              <w:rPr>
                <w:noProof/>
                <w:sz w:val="24"/>
                <w:szCs w:val="24"/>
              </w:rPr>
              <w:t>Hairline cracking to ceiling.</w:t>
            </w:r>
          </w:p>
          <w:p w14:paraId="21211A09" w14:textId="77777777" w:rsidR="007E6CD3" w:rsidRDefault="007E6CD3">
            <w:pPr>
              <w:rPr>
                <w:noProof/>
                <w:sz w:val="24"/>
                <w:szCs w:val="24"/>
              </w:rPr>
            </w:pPr>
            <w:r>
              <w:rPr>
                <w:noProof/>
                <w:sz w:val="24"/>
                <w:szCs w:val="24"/>
              </w:rPr>
              <w:t>Several ceiling nails popping.</w:t>
            </w:r>
          </w:p>
          <w:p w14:paraId="0DF08BA3" w14:textId="77777777" w:rsidR="00FA5294" w:rsidRPr="008732C7" w:rsidRDefault="00FA5294">
            <w:pPr>
              <w:rPr>
                <w:noProof/>
                <w:sz w:val="24"/>
                <w:szCs w:val="24"/>
              </w:rPr>
            </w:pPr>
            <w:r>
              <w:t>No apparent structural defects were noted.</w:t>
            </w:r>
          </w:p>
        </w:tc>
      </w:tr>
      <w:tr w:rsidR="00CC593E" w14:paraId="1ACFB2DA" w14:textId="77777777" w:rsidTr="00A9268E">
        <w:tc>
          <w:tcPr>
            <w:tcW w:w="2177" w:type="dxa"/>
          </w:tcPr>
          <w:p w14:paraId="380B3909" w14:textId="77777777" w:rsidR="00CC593E" w:rsidRDefault="00CC593E" w:rsidP="00016DD0">
            <w:r>
              <w:t>Internal</w:t>
            </w:r>
          </w:p>
        </w:tc>
        <w:tc>
          <w:tcPr>
            <w:tcW w:w="2255" w:type="dxa"/>
          </w:tcPr>
          <w:p w14:paraId="2197D035" w14:textId="77777777" w:rsidR="00CC593E" w:rsidRDefault="00CC593E" w:rsidP="00016DD0">
            <w:r>
              <w:t>Garage</w:t>
            </w:r>
          </w:p>
        </w:tc>
        <w:tc>
          <w:tcPr>
            <w:tcW w:w="4810" w:type="dxa"/>
          </w:tcPr>
          <w:p w14:paraId="581B5519" w14:textId="77777777" w:rsidR="00CC593E" w:rsidRDefault="00CC593E">
            <w:pPr>
              <w:rPr>
                <w:noProof/>
                <w:sz w:val="24"/>
                <w:szCs w:val="24"/>
              </w:rPr>
            </w:pPr>
            <w:r w:rsidRPr="00CC593E">
              <w:rPr>
                <w:noProof/>
                <w:sz w:val="24"/>
                <w:szCs w:val="24"/>
                <w:lang w:val="en-GB" w:eastAsia="en-GB"/>
              </w:rPr>
              <w:drawing>
                <wp:inline distT="0" distB="0" distL="0" distR="0" wp14:anchorId="58015BB4" wp14:editId="4727F796">
                  <wp:extent cx="2897524" cy="2173143"/>
                  <wp:effectExtent l="19050" t="0" r="0" b="0"/>
                  <wp:docPr id="25" name="Picture 4" descr="Inspection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ions 001.JPG"/>
                          <pic:cNvPicPr/>
                        </pic:nvPicPr>
                        <pic:blipFill>
                          <a:blip r:embed="rId32" cstate="print"/>
                          <a:stretch>
                            <a:fillRect/>
                          </a:stretch>
                        </pic:blipFill>
                        <pic:spPr>
                          <a:xfrm>
                            <a:off x="0" y="0"/>
                            <a:ext cx="2897524" cy="2173143"/>
                          </a:xfrm>
                          <a:prstGeom prst="rect">
                            <a:avLst/>
                          </a:prstGeom>
                        </pic:spPr>
                      </pic:pic>
                    </a:graphicData>
                  </a:graphic>
                </wp:inline>
              </w:drawing>
            </w:r>
          </w:p>
          <w:p w14:paraId="2B9C83BD" w14:textId="77777777" w:rsidR="00CC593E" w:rsidRDefault="00CC593E">
            <w:pPr>
              <w:rPr>
                <w:noProof/>
                <w:sz w:val="24"/>
                <w:szCs w:val="24"/>
              </w:rPr>
            </w:pPr>
            <w:r>
              <w:rPr>
                <w:noProof/>
                <w:sz w:val="24"/>
                <w:szCs w:val="24"/>
              </w:rPr>
              <w:t>Cracking to rear ceiling/quad junction.</w:t>
            </w:r>
          </w:p>
          <w:p w14:paraId="2E76B377" w14:textId="77777777" w:rsidR="00CC593E" w:rsidRPr="007E6CD3" w:rsidRDefault="00CC593E">
            <w:pPr>
              <w:rPr>
                <w:noProof/>
                <w:sz w:val="24"/>
                <w:szCs w:val="24"/>
              </w:rPr>
            </w:pPr>
            <w:r>
              <w:t>No apparent structural defects were noted.</w:t>
            </w:r>
          </w:p>
        </w:tc>
      </w:tr>
    </w:tbl>
    <w:p w14:paraId="2D0D07C6" w14:textId="77777777" w:rsidR="0001177C" w:rsidRPr="00762A12" w:rsidRDefault="0001177C" w:rsidP="00762A12">
      <w:pPr>
        <w:pStyle w:val="Heading1"/>
        <w:jc w:val="left"/>
      </w:pPr>
      <w:bookmarkStart w:id="21" w:name="_Toc415597842"/>
      <w:r w:rsidRPr="00762A12">
        <w:t>Conclusion- Ass</w:t>
      </w:r>
      <w:r w:rsidR="00762A12" w:rsidRPr="00762A12">
        <w:t xml:space="preserve">essment of overall condition of </w:t>
      </w:r>
      <w:r w:rsidRPr="00762A12">
        <w:t>property</w:t>
      </w:r>
      <w:bookmarkEnd w:id="21"/>
    </w:p>
    <w:p w14:paraId="67F001B5" w14:textId="77777777" w:rsidR="0001177C" w:rsidRDefault="0001177C" w:rsidP="00762A12">
      <w:r>
        <w:t>I</w:t>
      </w:r>
      <w:r w:rsidR="00F454E6">
        <w:t>n summary, the buildi</w:t>
      </w:r>
      <w:r w:rsidR="00534CCC">
        <w:t>ng was found to be in satisfactory</w:t>
      </w:r>
      <w:r w:rsidR="00F454E6">
        <w:t xml:space="preserve"> condition with several </w:t>
      </w:r>
      <w:r w:rsidR="007E6CD3">
        <w:t xml:space="preserve">minor </w:t>
      </w:r>
      <w:r w:rsidR="00F454E6">
        <w:t>defects present.</w:t>
      </w:r>
    </w:p>
    <w:p w14:paraId="7D7E613B" w14:textId="77777777" w:rsidR="0001177C" w:rsidRDefault="0001177C" w:rsidP="0001177C">
      <w:r>
        <w:br w:type="page"/>
      </w:r>
    </w:p>
    <w:p w14:paraId="74650486" w14:textId="77777777" w:rsidR="0001177C" w:rsidRDefault="0001177C" w:rsidP="0001177C">
      <w:pPr>
        <w:pStyle w:val="Heading1"/>
        <w:jc w:val="left"/>
      </w:pPr>
      <w:bookmarkStart w:id="22" w:name="_Toc414822191"/>
      <w:bookmarkStart w:id="23" w:name="_Ref414925612"/>
      <w:bookmarkStart w:id="24" w:name="_Toc415597843"/>
      <w:r>
        <w:lastRenderedPageBreak/>
        <w:t>Understanding this report</w:t>
      </w:r>
      <w:bookmarkEnd w:id="22"/>
      <w:r>
        <w:t>- defintions</w:t>
      </w:r>
      <w:bookmarkEnd w:id="23"/>
      <w:bookmarkEnd w:id="24"/>
    </w:p>
    <w:p w14:paraId="626B7EB1" w14:textId="77777777" w:rsidR="00CA7867" w:rsidRDefault="00B17CD8" w:rsidP="00CA7867">
      <w:pPr>
        <w:ind w:left="720"/>
      </w:pPr>
      <w:r>
        <w:t>This r</w:t>
      </w:r>
      <w:r w:rsidR="00CA7867">
        <w:t>eport uses the terms defined below. This means that where the capitalised terms below appear in the report you should give them the same meaning as set out below.</w:t>
      </w:r>
    </w:p>
    <w:p w14:paraId="50E82970" w14:textId="77777777" w:rsidR="00CA7867" w:rsidRDefault="00CA7867" w:rsidP="00CA7867">
      <w:pPr>
        <w:ind w:left="720"/>
      </w:pPr>
      <w:r w:rsidRPr="00277FA8">
        <w:rPr>
          <w:b/>
          <w:bCs/>
        </w:rPr>
        <w:t xml:space="preserve">Client </w:t>
      </w:r>
      <w:r>
        <w:t xml:space="preserve">has the meaning given in Section </w:t>
      </w:r>
      <w:r w:rsidR="00A80B30">
        <w:fldChar w:fldCharType="begin"/>
      </w:r>
      <w:r>
        <w:instrText xml:space="preserve"> REF _Ref414922279 \r \h </w:instrText>
      </w:r>
      <w:r w:rsidR="00A80B30">
        <w:fldChar w:fldCharType="separate"/>
      </w:r>
      <w:r w:rsidR="00CC593E">
        <w:rPr>
          <w:rFonts w:hint="cs"/>
          <w:cs/>
        </w:rPr>
        <w:t>‎</w:t>
      </w:r>
      <w:r w:rsidR="00CC593E">
        <w:t>I.A</w:t>
      </w:r>
      <w:r w:rsidR="00A80B30">
        <w:fldChar w:fldCharType="end"/>
      </w:r>
      <w:r>
        <w:t xml:space="preserve"> of this report.</w:t>
      </w:r>
    </w:p>
    <w:p w14:paraId="758A7F0F" w14:textId="77777777" w:rsidR="00CA7867" w:rsidRDefault="00CA7867" w:rsidP="00CA7867">
      <w:pPr>
        <w:ind w:left="720"/>
      </w:pPr>
      <w:r w:rsidRPr="00B549EA">
        <w:rPr>
          <w:b/>
          <w:bCs/>
        </w:rPr>
        <w:t>Conditions Conducive to Structural Damage</w:t>
      </w:r>
      <w:r>
        <w:t xml:space="preserve"> means noticeable building deficiencies or environmental factors that may contribute to the occurrence of Structural Damage.</w:t>
      </w:r>
    </w:p>
    <w:p w14:paraId="5D394654" w14:textId="77777777" w:rsidR="00CA7867" w:rsidRDefault="00CA7867" w:rsidP="00CA7867">
      <w:pPr>
        <w:ind w:left="720"/>
      </w:pPr>
      <w:r w:rsidRPr="00C62F2C">
        <w:rPr>
          <w:b/>
          <w:bCs/>
        </w:rPr>
        <w:t>Building Consultant</w:t>
      </w:r>
      <w:r>
        <w:t xml:space="preserve"> means Master Building Inspectors Pty Limited ACN 601 308 936 represented by a person, who is qualified an</w:t>
      </w:r>
      <w:r w:rsidR="00933572">
        <w:t>d experienced to undertake a building inspection</w:t>
      </w:r>
      <w:r>
        <w:t xml:space="preserve"> in accordance with Australian Standard AS </w:t>
      </w:r>
      <w:r w:rsidR="000E0865">
        <w:t>4349.0</w:t>
      </w:r>
      <w:r>
        <w:t>-2007.</w:t>
      </w:r>
    </w:p>
    <w:p w14:paraId="794BE34C" w14:textId="77777777" w:rsidR="00CA7867" w:rsidRDefault="00CA7867" w:rsidP="00CA7867">
      <w:pPr>
        <w:ind w:left="720"/>
      </w:pPr>
      <w:r w:rsidRPr="00B549EA">
        <w:rPr>
          <w:b/>
          <w:bCs/>
        </w:rPr>
        <w:t>Building &amp; Site</w:t>
      </w:r>
      <w:r>
        <w:t xml:space="preserve"> means the inspection of the Property together with relevant features including any car accommodation, detached laundry, ablution facilities and garden sheds, retaining walls more than 700 mm high, paths and driveways, steps, fencing, earth, embankments, surface water drainage and storm water run-off within 30 m of the building, but within the Property boundaries.</w:t>
      </w:r>
    </w:p>
    <w:p w14:paraId="6F5BD231" w14:textId="77777777" w:rsidR="00CA7867" w:rsidRDefault="00CA7867" w:rsidP="00CA7867">
      <w:pPr>
        <w:ind w:left="720"/>
      </w:pPr>
      <w:r>
        <w:t>In the case of strata and company title properties, the inspection is limited to the interior and immediate exterior of the nominated residence and does not include inspection of common property.</w:t>
      </w:r>
    </w:p>
    <w:p w14:paraId="309B9E1C" w14:textId="77777777" w:rsidR="00CA7867" w:rsidRDefault="00CA7867" w:rsidP="00CA7867">
      <w:pPr>
        <w:ind w:left="720"/>
      </w:pPr>
      <w:r w:rsidRPr="009F4458">
        <w:rPr>
          <w:b/>
          <w:bCs/>
        </w:rPr>
        <w:t>Finishing Elements</w:t>
      </w:r>
      <w:r>
        <w:t xml:space="preserve"> means the fixtures, fittings and finishes applied or affixed to Primary Elements and Secondary Elements such as baths, water closets, vanity basins, kitchen cupboards, door furniture, window hardware, render, floor and wall tiles, trim or paint. The term ‘Finishing Elements’ does not include furniture or soft floor coverings such as carpet and </w:t>
      </w:r>
      <w:proofErr w:type="spellStart"/>
      <w:r>
        <w:t>lino</w:t>
      </w:r>
      <w:proofErr w:type="spellEnd"/>
      <w:r>
        <w:t>.</w:t>
      </w:r>
    </w:p>
    <w:p w14:paraId="5D0D58D5" w14:textId="77777777" w:rsidR="00CA7867" w:rsidRDefault="00CA7867" w:rsidP="00CA7867">
      <w:pPr>
        <w:ind w:left="720"/>
      </w:pPr>
      <w:r w:rsidRPr="009F4458">
        <w:rPr>
          <w:b/>
          <w:bCs/>
        </w:rPr>
        <w:t>Major Defect</w:t>
      </w:r>
      <w:r>
        <w:t xml:space="preserve"> means a defect of significant magnitude where rectification has to be carried out in order to avoid unsafe conditions, loss of utility or further deterioration of the property.</w:t>
      </w:r>
    </w:p>
    <w:p w14:paraId="6415DA37" w14:textId="77777777" w:rsidR="00CA7867" w:rsidRDefault="00CA7867" w:rsidP="00CA7867">
      <w:pPr>
        <w:ind w:left="720"/>
      </w:pPr>
      <w:r w:rsidRPr="009F4458">
        <w:rPr>
          <w:b/>
          <w:bCs/>
        </w:rPr>
        <w:t>Minor Defect</w:t>
      </w:r>
      <w:r>
        <w:t xml:space="preserve"> means a defect other than a Major Defect.</w:t>
      </w:r>
    </w:p>
    <w:p w14:paraId="35614CF8" w14:textId="77777777" w:rsidR="00397024" w:rsidRDefault="00397024" w:rsidP="00CA7867">
      <w:pPr>
        <w:ind w:left="720"/>
      </w:pPr>
      <w:r w:rsidRPr="00397024">
        <w:rPr>
          <w:b/>
          <w:bCs/>
        </w:rPr>
        <w:t>Non-Compliance Issue</w:t>
      </w:r>
      <w:r>
        <w:t xml:space="preserve"> means an issue which does not comply with relevant Building Codes.</w:t>
      </w:r>
    </w:p>
    <w:p w14:paraId="70D28987" w14:textId="77777777" w:rsidR="00CA7867" w:rsidRDefault="00CA7867" w:rsidP="00CA7867">
      <w:pPr>
        <w:ind w:left="720"/>
      </w:pPr>
      <w:r w:rsidRPr="00B549EA">
        <w:rPr>
          <w:b/>
          <w:bCs/>
        </w:rPr>
        <w:t>Primary Elements</w:t>
      </w:r>
      <w:r>
        <w:t xml:space="preserve"> means those parts of the Property providing the basic load bearing capacity to the Structure, such as foundations, footings, floor framing, load bearing walls, beams or columns. The term ‘Primary Elements’ also includes other structural building elements including: those that provide a level of personal protection such as handrails; floor-to-floor access such as stairways; and the structural flooring of the building such as floorboards. </w:t>
      </w:r>
    </w:p>
    <w:p w14:paraId="57F2EC2A" w14:textId="77777777" w:rsidR="00CA7867" w:rsidRDefault="00CA7867" w:rsidP="00CA7867">
      <w:pPr>
        <w:ind w:left="720"/>
      </w:pPr>
      <w:r>
        <w:rPr>
          <w:b/>
          <w:bCs/>
        </w:rPr>
        <w:t>Property</w:t>
      </w:r>
      <w:r w:rsidRPr="00277FA8">
        <w:rPr>
          <w:b/>
          <w:bCs/>
        </w:rPr>
        <w:t xml:space="preserve"> </w:t>
      </w:r>
      <w:r>
        <w:t xml:space="preserve">has the meaning given in Section </w:t>
      </w:r>
      <w:r w:rsidR="00A80B30">
        <w:fldChar w:fldCharType="begin"/>
      </w:r>
      <w:r>
        <w:instrText xml:space="preserve"> REF _Ref414922279 \r \h </w:instrText>
      </w:r>
      <w:r w:rsidR="00A80B30">
        <w:fldChar w:fldCharType="separate"/>
      </w:r>
      <w:r w:rsidR="00CC593E">
        <w:rPr>
          <w:rFonts w:hint="cs"/>
          <w:cs/>
        </w:rPr>
        <w:t>‎</w:t>
      </w:r>
      <w:r w:rsidR="00CC593E">
        <w:t>I.A</w:t>
      </w:r>
      <w:r w:rsidR="00A80B30">
        <w:fldChar w:fldCharType="end"/>
      </w:r>
      <w:r>
        <w:t xml:space="preserve"> of this report.</w:t>
      </w:r>
    </w:p>
    <w:p w14:paraId="1D5AE54C" w14:textId="77777777" w:rsidR="00AB35CC" w:rsidRPr="00CA7867" w:rsidRDefault="00CA7867" w:rsidP="00CA7867">
      <w:pPr>
        <w:ind w:left="720"/>
      </w:pPr>
      <w:r w:rsidRPr="00B549EA">
        <w:rPr>
          <w:b/>
          <w:bCs/>
        </w:rPr>
        <w:t>Readily Accessible Areas</w:t>
      </w:r>
      <w:r>
        <w:t xml:space="preserve"> means areas which can be easily and safely inspected without injury to person or property, are up to 3.6 metres above ground or floor levels, in roof spaces where the minimum area of accessibility is not less than 600 mm high by 600 mm </w:t>
      </w:r>
      <w:r>
        <w:lastRenderedPageBreak/>
        <w:t>wide and subfloor spaces where the minimum area of accessibility is not less than 400 mm high by 600 mm wide, providing the spaces or areas permit entry. Or where these clearances are not available, areas within the Building Consultant’s unobstructed line of sight and within arm’s length.</w:t>
      </w:r>
    </w:p>
    <w:p w14:paraId="431B4683" w14:textId="77777777" w:rsidR="00CA7867" w:rsidRDefault="00CA7867" w:rsidP="00CA7867">
      <w:pPr>
        <w:ind w:left="720"/>
      </w:pPr>
      <w:r w:rsidRPr="009F4458">
        <w:rPr>
          <w:b/>
          <w:bCs/>
        </w:rPr>
        <w:t>Secondary Elements</w:t>
      </w:r>
      <w:r>
        <w:t xml:space="preserve"> means those parts of the building not providing load bearing capacity to the Structure, or those non-essential elements which, in the main, perform a completion role around openings in Primary Elements and the building in general such as non-load bearing walls, partitions, wall linings, ceilings, chimneys, flashings, windows, glazing or doors.</w:t>
      </w:r>
    </w:p>
    <w:p w14:paraId="086CE862" w14:textId="77777777" w:rsidR="00CA7867" w:rsidRDefault="00CA7867" w:rsidP="00CA7867">
      <w:pPr>
        <w:ind w:left="720"/>
      </w:pPr>
      <w:r w:rsidRPr="005C2A56">
        <w:rPr>
          <w:b/>
          <w:bCs/>
        </w:rPr>
        <w:t>Serious Safety Hazard</w:t>
      </w:r>
      <w:r>
        <w:t xml:space="preserve"> means any item that may constitute an immediate or imminent risk to life, health or property. Occupational, health and safety or any other consequence of these hazards has not been assessed.</w:t>
      </w:r>
    </w:p>
    <w:p w14:paraId="551BB471" w14:textId="77777777" w:rsidR="00CA7867" w:rsidRDefault="00CA7867" w:rsidP="00CA7867">
      <w:pPr>
        <w:ind w:left="720"/>
      </w:pPr>
      <w:r w:rsidRPr="00B549EA">
        <w:rPr>
          <w:b/>
          <w:bCs/>
        </w:rPr>
        <w:t>Structure</w:t>
      </w:r>
      <w:r>
        <w:t xml:space="preserve"> means the load bearing part of the Property, comprising the Primary Elements.</w:t>
      </w:r>
    </w:p>
    <w:p w14:paraId="22E63FC6" w14:textId="77777777" w:rsidR="00CA7867" w:rsidRDefault="00CA7867" w:rsidP="00CA7867">
      <w:pPr>
        <w:ind w:left="720"/>
      </w:pPr>
      <w:r w:rsidRPr="00B549EA">
        <w:rPr>
          <w:b/>
          <w:bCs/>
        </w:rPr>
        <w:t>Structural Damage</w:t>
      </w:r>
      <w:r>
        <w:t xml:space="preserve"> means a significant impairment to the integrity of the whole or part of the Structure falling into one or more of the following categories:</w:t>
      </w:r>
    </w:p>
    <w:p w14:paraId="762957E8" w14:textId="77777777" w:rsidR="00CA7867" w:rsidRDefault="00CA7867" w:rsidP="00CA7867">
      <w:pPr>
        <w:ind w:left="1440" w:hanging="720"/>
      </w:pPr>
      <w:r>
        <w:t>(a)</w:t>
      </w:r>
      <w:r>
        <w:tab/>
      </w:r>
      <w:r w:rsidRPr="00B549EA">
        <w:t>Structural Cracking and Movement – major (full depth) cracking forming in Primary Elements resulting from differential movement between or within the elements of construction, such as foundations, fo</w:t>
      </w:r>
      <w:r>
        <w:t>otings, floors, walls and roofs;</w:t>
      </w:r>
    </w:p>
    <w:p w14:paraId="2B1E5C57" w14:textId="77777777" w:rsidR="00CA7867" w:rsidRDefault="00CA7867" w:rsidP="00CA7867">
      <w:pPr>
        <w:ind w:left="1440" w:hanging="720"/>
      </w:pPr>
      <w:r>
        <w:t>(b)</w:t>
      </w:r>
      <w:r>
        <w:tab/>
      </w:r>
      <w:r w:rsidRPr="00B549EA">
        <w:t xml:space="preserve">Deformation – an abnormal change of shape of Primary Elements resulting </w:t>
      </w:r>
      <w:r>
        <w:t>from the application of load(s);</w:t>
      </w:r>
    </w:p>
    <w:p w14:paraId="46C92F3A" w14:textId="77777777" w:rsidR="00CA7867" w:rsidRPr="00B549EA" w:rsidRDefault="00CA7867" w:rsidP="00CA7867">
      <w:pPr>
        <w:ind w:left="1440" w:hanging="720"/>
      </w:pPr>
      <w:r>
        <w:t>(c)</w:t>
      </w:r>
      <w:r>
        <w:tab/>
      </w:r>
      <w:r w:rsidRPr="00B549EA">
        <w:t>Dampness – the presence of moisture within the building, which is causing consequen</w:t>
      </w:r>
      <w:r>
        <w:t>tial damage to Primary Elements; or</w:t>
      </w:r>
    </w:p>
    <w:p w14:paraId="2F2591B3" w14:textId="77777777" w:rsidR="00CA7867" w:rsidRDefault="00CA7867" w:rsidP="00CA7867">
      <w:pPr>
        <w:ind w:left="1440" w:hanging="720"/>
      </w:pPr>
      <w:r>
        <w:t>(d)</w:t>
      </w:r>
      <w:r>
        <w:tab/>
        <w:t>Structural Timber Pest Damage – structural failure, i.e. an obvious weak spot, deformation or even collapse of timber Primary Elements resulting from attack by one or more of the following wood destroying agents: chemical delignification; fungal decay; wood borers; and termites.</w:t>
      </w:r>
    </w:p>
    <w:p w14:paraId="4F533A65" w14:textId="77777777" w:rsidR="00CA7867" w:rsidRDefault="00CA7867" w:rsidP="00CA7867">
      <w:pPr>
        <w:ind w:left="720"/>
      </w:pPr>
      <w:r w:rsidRPr="005C2A56">
        <w:rPr>
          <w:b/>
          <w:bCs/>
        </w:rPr>
        <w:t>Tests</w:t>
      </w:r>
      <w:r>
        <w:t xml:space="preserve"> means where appropriate the carrying out of tests using the following procedures and instruments:</w:t>
      </w:r>
    </w:p>
    <w:p w14:paraId="46F421A3" w14:textId="77777777" w:rsidR="00CA7867" w:rsidRDefault="00CA7867" w:rsidP="00CA7867">
      <w:pPr>
        <w:ind w:left="1440" w:hanging="720"/>
      </w:pPr>
      <w:r>
        <w:t>(a)</w:t>
      </w:r>
      <w:r>
        <w:tab/>
      </w:r>
      <w:r w:rsidRPr="005C2A56">
        <w:rPr>
          <w:i/>
          <w:iCs/>
        </w:rPr>
        <w:t>Dampness Tests</w:t>
      </w:r>
      <w:r>
        <w:t xml:space="preserve"> means additional attention to the visual examination was given to those accessible areas which the Building Consultant’s experience has shown to be particularly susceptible to damp problems. Instrument testing using electronic moisture detecting meter of those areas and other visible accessible elements of construction showing evidence of dampness was performed; and/or</w:t>
      </w:r>
    </w:p>
    <w:p w14:paraId="1EBB481A" w14:textId="77777777" w:rsidR="0048563E" w:rsidRDefault="00CA7867" w:rsidP="00762A12">
      <w:pPr>
        <w:ind w:left="1440" w:hanging="720"/>
      </w:pPr>
      <w:r>
        <w:t>(b)</w:t>
      </w:r>
      <w:r>
        <w:tab/>
      </w:r>
      <w:r w:rsidRPr="005C2A56">
        <w:rPr>
          <w:i/>
          <w:iCs/>
        </w:rPr>
        <w:t>Physical Tests</w:t>
      </w:r>
      <w:r>
        <w:t xml:space="preserve"> means the following physical actions undertaken by the Building Consultant: opening and shutting of doors, windows and drawers; operation of taps; water testing of shower recesses; and the tapping of tiles and wall plaster.</w:t>
      </w:r>
    </w:p>
    <w:p w14:paraId="11C9D7C7" w14:textId="77777777" w:rsidR="0048563E" w:rsidRDefault="0048563E" w:rsidP="0048563E"/>
    <w:p w14:paraId="0767A7F7" w14:textId="77777777" w:rsidR="00CA7867" w:rsidRDefault="00CA7867" w:rsidP="00CA7867">
      <w:pPr>
        <w:pStyle w:val="Heading1"/>
        <w:jc w:val="left"/>
      </w:pPr>
      <w:bookmarkStart w:id="25" w:name="_Ref414925846"/>
      <w:bookmarkStart w:id="26" w:name="_Toc415597844"/>
      <w:r>
        <w:lastRenderedPageBreak/>
        <w:t>Scope, limitations and exclusions</w:t>
      </w:r>
      <w:bookmarkEnd w:id="25"/>
      <w:bookmarkEnd w:id="26"/>
    </w:p>
    <w:p w14:paraId="2EA36AD3" w14:textId="77777777" w:rsidR="00CA7867" w:rsidRDefault="00F97F60" w:rsidP="00CA7867">
      <w:pPr>
        <w:pStyle w:val="Heading2"/>
        <w:jc w:val="left"/>
      </w:pPr>
      <w:bookmarkStart w:id="27" w:name="_Toc415597845"/>
      <w:r>
        <w:t>Service</w:t>
      </w:r>
      <w:bookmarkEnd w:id="27"/>
    </w:p>
    <w:p w14:paraId="4E45EE0D" w14:textId="77777777" w:rsidR="00CA7867" w:rsidRDefault="00CA7867" w:rsidP="00CA7867">
      <w:pPr>
        <w:ind w:left="720"/>
      </w:pPr>
      <w:r>
        <w:t>As requested by the Client, the inspection carried out by the Building Consultant</w:t>
      </w:r>
      <w:r w:rsidR="00FA5294">
        <w:t xml:space="preserve"> was a dilapidation report. </w:t>
      </w:r>
      <w:r>
        <w:t>A pre- inspection agreement was issued for this service and forms part of the service agreement.</w:t>
      </w:r>
    </w:p>
    <w:p w14:paraId="6BCA5AE9" w14:textId="77777777" w:rsidR="00CA7867" w:rsidRDefault="00F97F60" w:rsidP="00CA7867">
      <w:pPr>
        <w:pStyle w:val="Heading2"/>
        <w:jc w:val="left"/>
      </w:pPr>
      <w:bookmarkStart w:id="28" w:name="_Toc415597846"/>
      <w:r>
        <w:t>Purpose</w:t>
      </w:r>
      <w:bookmarkEnd w:id="28"/>
    </w:p>
    <w:p w14:paraId="4D0E95F4" w14:textId="77777777" w:rsidR="00CA7867" w:rsidRDefault="00CA7867" w:rsidP="00CA7867">
      <w:pPr>
        <w:ind w:left="720"/>
      </w:pPr>
      <w:r>
        <w:t>The purpose of this inspection is to provide advice to the Client regarding the condition of the Property at the time of inspection. No person other than the Client may rely on this report.</w:t>
      </w:r>
    </w:p>
    <w:p w14:paraId="439B8E7A" w14:textId="77777777" w:rsidR="00CA7867" w:rsidRDefault="00DB7300" w:rsidP="00CA7867">
      <w:pPr>
        <w:pStyle w:val="Heading2"/>
        <w:jc w:val="left"/>
      </w:pPr>
      <w:bookmarkStart w:id="29" w:name="_Toc415597847"/>
      <w:r>
        <w:t>Scope of inspection</w:t>
      </w:r>
      <w:bookmarkEnd w:id="29"/>
    </w:p>
    <w:p w14:paraId="41B5BA2F" w14:textId="77777777" w:rsidR="00CA7867" w:rsidRDefault="00CA7867" w:rsidP="00CA7867">
      <w:pPr>
        <w:ind w:left="720"/>
      </w:pPr>
      <w:r>
        <w:t>The Building Consultant will carry out a visual assessment of the Prop</w:t>
      </w:r>
      <w:r w:rsidR="00037445">
        <w:t>erty to identify significant items as listed in paragraph D below</w:t>
      </w:r>
      <w:r>
        <w:t xml:space="preserve"> and to form an opinion</w:t>
      </w:r>
      <w:r w:rsidR="0001177C">
        <w:t xml:space="preserve"> regarding the overall workmanship</w:t>
      </w:r>
      <w:r>
        <w:t xml:space="preserve"> of the Property at the time of inspection. An estimate of the costs to rectification of defects is not required in an inspection report. The inspection is limited to Readily Accessible Areas of the Building and Site and is based on a visual examination of surface work (excluding furniture and store</w:t>
      </w:r>
      <w:r w:rsidR="00933572">
        <w:t>d items) and carrying out of Tes</w:t>
      </w:r>
      <w:r>
        <w:t>ts.</w:t>
      </w:r>
    </w:p>
    <w:p w14:paraId="73B46B12" w14:textId="77777777" w:rsidR="00CA7867" w:rsidRDefault="00EB0BB8" w:rsidP="00EB0BB8">
      <w:pPr>
        <w:ind w:left="720"/>
      </w:pPr>
      <w:r>
        <w:t>The C</w:t>
      </w:r>
      <w:r w:rsidR="00CA7867" w:rsidRPr="00EB0BB8">
        <w:t>lie</w:t>
      </w:r>
      <w:r>
        <w:t>nt must</w:t>
      </w:r>
      <w:r w:rsidR="00CA7867" w:rsidRPr="00EB0BB8">
        <w:t xml:space="preserve"> supply the necessary information to enable the inspector to undertake the inspection and prepare a report. The inspector is not responsible for arranging entry to inaccessible parts of the property, where reasonable access or entry is denied those areas </w:t>
      </w:r>
      <w:r w:rsidR="00933572" w:rsidRPr="00EB0BB8">
        <w:t>are excluded from and do not form part of the inspection.</w:t>
      </w:r>
    </w:p>
    <w:p w14:paraId="6B7C951C" w14:textId="77777777" w:rsidR="00E60C29" w:rsidRDefault="00DB7300" w:rsidP="00E60C29">
      <w:pPr>
        <w:pStyle w:val="Heading2"/>
        <w:jc w:val="left"/>
      </w:pPr>
      <w:bookmarkStart w:id="30" w:name="_Toc415597848"/>
      <w:r>
        <w:t>Extent of reporting</w:t>
      </w:r>
      <w:bookmarkEnd w:id="30"/>
    </w:p>
    <w:p w14:paraId="257151E1" w14:textId="77777777" w:rsidR="00E60C29" w:rsidRDefault="00E60C29" w:rsidP="00E60C29">
      <w:pPr>
        <w:ind w:left="720"/>
      </w:pPr>
      <w:r>
        <w:t>Significant items to be reported are as follows:</w:t>
      </w:r>
    </w:p>
    <w:p w14:paraId="075EDE36" w14:textId="77777777" w:rsidR="00E60C29" w:rsidRDefault="008A789E" w:rsidP="00E60C29">
      <w:pPr>
        <w:ind w:left="720"/>
        <w:rPr>
          <w:sz w:val="24"/>
          <w:szCs w:val="24"/>
        </w:rPr>
      </w:pPr>
      <w:r>
        <w:rPr>
          <w:sz w:val="24"/>
          <w:szCs w:val="24"/>
        </w:rPr>
        <w:t>(a)</w:t>
      </w:r>
      <w:r>
        <w:rPr>
          <w:sz w:val="24"/>
          <w:szCs w:val="24"/>
        </w:rPr>
        <w:tab/>
      </w:r>
      <w:r w:rsidR="00FD136D">
        <w:rPr>
          <w:sz w:val="24"/>
          <w:szCs w:val="24"/>
        </w:rPr>
        <w:t>d</w:t>
      </w:r>
      <w:r w:rsidR="00E60C29">
        <w:rPr>
          <w:sz w:val="24"/>
          <w:szCs w:val="24"/>
        </w:rPr>
        <w:t>etected safety hazards;</w:t>
      </w:r>
    </w:p>
    <w:p w14:paraId="5D7F7D4E" w14:textId="77777777" w:rsidR="00E60C29" w:rsidRDefault="00E60C29" w:rsidP="00B17CD8">
      <w:pPr>
        <w:ind w:left="720"/>
      </w:pPr>
      <w:r>
        <w:rPr>
          <w:sz w:val="24"/>
          <w:szCs w:val="24"/>
        </w:rPr>
        <w:t>(b)</w:t>
      </w:r>
      <w:r w:rsidR="008A789E">
        <w:tab/>
      </w:r>
      <w:r w:rsidR="00FA5294">
        <w:t>Major Defects</w:t>
      </w:r>
    </w:p>
    <w:p w14:paraId="7EF7024F" w14:textId="77777777" w:rsidR="00E60C29" w:rsidRPr="00E60C29" w:rsidRDefault="008A789E" w:rsidP="00FA5294">
      <w:pPr>
        <w:ind w:left="720"/>
      </w:pPr>
      <w:r>
        <w:t>(c)</w:t>
      </w:r>
      <w:r>
        <w:tab/>
      </w:r>
      <w:r w:rsidR="00FA5294">
        <w:t>Minor Defects</w:t>
      </w:r>
    </w:p>
    <w:p w14:paraId="65207CE5" w14:textId="77777777" w:rsidR="00CA7867" w:rsidRDefault="00DB7300" w:rsidP="00CA7867">
      <w:pPr>
        <w:pStyle w:val="Heading2"/>
        <w:jc w:val="left"/>
      </w:pPr>
      <w:bookmarkStart w:id="31" w:name="_Toc415597849"/>
      <w:r>
        <w:t>Acceptance criteria</w:t>
      </w:r>
      <w:bookmarkEnd w:id="31"/>
    </w:p>
    <w:p w14:paraId="2A64421F" w14:textId="77777777" w:rsidR="00CA7867" w:rsidRDefault="00CA7867" w:rsidP="00CA7867">
      <w:pPr>
        <w:ind w:left="720"/>
      </w:pPr>
      <w:r>
        <w:t xml:space="preserve">The Property was compared with a Property that was constructed in accordance with the generally accepted practice at the time of construction and which has been maintained such that there has been no significant loss of strength and serviceability. Unless noted in Section </w:t>
      </w:r>
      <w:r w:rsidR="00A80B30">
        <w:fldChar w:fldCharType="begin"/>
      </w:r>
      <w:r>
        <w:instrText xml:space="preserve"> REF _Ref414925154 \w \h </w:instrText>
      </w:r>
      <w:r w:rsidR="00A80B30">
        <w:fldChar w:fldCharType="separate"/>
      </w:r>
      <w:r w:rsidR="00CC593E">
        <w:rPr>
          <w:rFonts w:hint="cs"/>
          <w:cs/>
        </w:rPr>
        <w:t>‎</w:t>
      </w:r>
      <w:r w:rsidR="00CC593E">
        <w:t>I.B</w:t>
      </w:r>
      <w:r w:rsidR="00A80B30">
        <w:fldChar w:fldCharType="end"/>
      </w:r>
      <w:r>
        <w:t xml:space="preserve"> (Special Conditions or Instructions), the Report assumes that the existing use of the building will continue. </w:t>
      </w:r>
    </w:p>
    <w:p w14:paraId="63496C70" w14:textId="77777777" w:rsidR="00CA7867" w:rsidRDefault="00CA7867" w:rsidP="00CA7867">
      <w:pPr>
        <w:ind w:left="720"/>
      </w:pPr>
      <w:r>
        <w:lastRenderedPageBreak/>
        <w:t>This Report only records the observations and conclusions of the Building Consultant about the readily observable state of the Property at the time of inspection. The Report therefore cannot and does not deal with:</w:t>
      </w:r>
    </w:p>
    <w:p w14:paraId="12D1E1FA" w14:textId="77777777" w:rsidR="00CA7867" w:rsidRDefault="00CA7867" w:rsidP="00CA7867">
      <w:pPr>
        <w:ind w:left="1440" w:hanging="720"/>
      </w:pPr>
      <w:r>
        <w:t>(a)</w:t>
      </w:r>
      <w:r>
        <w:tab/>
        <w:t>possible concealment of defects, including but not limited to, defects concealed by lack of accessibility, obstructions such as furniture, wall linings and floor coverings, or by applied finishes such as render and paint; and</w:t>
      </w:r>
    </w:p>
    <w:p w14:paraId="18D6ECC5" w14:textId="77777777" w:rsidR="00CA7867" w:rsidRDefault="00CA7867" w:rsidP="00933572">
      <w:pPr>
        <w:ind w:left="1440" w:hanging="720"/>
      </w:pPr>
      <w:r>
        <w:t>(b)</w:t>
      </w:r>
      <w:r>
        <w:tab/>
        <w:t>undetectable or latent defects, including but not limited to, defects that may not be apparent at the time of inspection due to seasonal changes, recent or prevailing weather conditions, and whether or not services have been used some time prior to the inspection being carried out.</w:t>
      </w:r>
    </w:p>
    <w:p w14:paraId="0845F6D8" w14:textId="77777777" w:rsidR="00933572" w:rsidRPr="001E557B" w:rsidRDefault="00DB7300" w:rsidP="00933572">
      <w:pPr>
        <w:pStyle w:val="Heading2"/>
        <w:jc w:val="left"/>
      </w:pPr>
      <w:bookmarkStart w:id="32" w:name="_Toc415597850"/>
      <w:r>
        <w:t>Limitations</w:t>
      </w:r>
      <w:bookmarkEnd w:id="32"/>
    </w:p>
    <w:p w14:paraId="7F1B7590" w14:textId="77777777" w:rsidR="00933572" w:rsidRDefault="00933572" w:rsidP="00933572">
      <w:pPr>
        <w:ind w:left="720"/>
      </w:pPr>
      <w:r>
        <w:t>The Client acknowledges that:</w:t>
      </w:r>
    </w:p>
    <w:p w14:paraId="5B79FEE3" w14:textId="77777777" w:rsidR="00933572" w:rsidRDefault="00933572" w:rsidP="00933572">
      <w:pPr>
        <w:ind w:left="720"/>
      </w:pPr>
      <w:r>
        <w:t>(a)</w:t>
      </w:r>
      <w:r>
        <w:tab/>
        <w:t>the Building Consultant will conduct a visual inspection only;</w:t>
      </w:r>
    </w:p>
    <w:p w14:paraId="723421C1" w14:textId="77777777" w:rsidR="00933572" w:rsidRDefault="00933572" w:rsidP="00933572">
      <w:pPr>
        <w:ind w:left="1440" w:hanging="720"/>
      </w:pPr>
      <w:r>
        <w:t>(b)</w:t>
      </w:r>
      <w:r>
        <w:tab/>
        <w:t xml:space="preserve">this report does not include the inspection and assessment of items or matters outside the scope of the requested inspection and report. </w:t>
      </w:r>
      <w:r w:rsidRPr="00864D64">
        <w:t xml:space="preserve">Other items or matters may be the subject of a Special-Purpose Inspection Report, which is </w:t>
      </w:r>
      <w:r w:rsidR="00762A12">
        <w:t>adequately specified;</w:t>
      </w:r>
    </w:p>
    <w:p w14:paraId="54FFDA67" w14:textId="77777777" w:rsidR="00933572" w:rsidRDefault="00762A12" w:rsidP="00933572">
      <w:pPr>
        <w:ind w:left="1440" w:hanging="720"/>
      </w:pPr>
      <w:r>
        <w:t>(c)</w:t>
      </w:r>
      <w:r>
        <w:tab/>
        <w:t>this r</w:t>
      </w:r>
      <w:r w:rsidR="00933572">
        <w:t>eport does not include the inspection and assessment of items or matters that do not fall within the Building Consultant’s direct expertise;</w:t>
      </w:r>
    </w:p>
    <w:p w14:paraId="766A93D5" w14:textId="77777777" w:rsidR="00933572" w:rsidRDefault="00933572" w:rsidP="00933572">
      <w:pPr>
        <w:ind w:left="1440" w:hanging="720"/>
      </w:pPr>
      <w:r>
        <w:t>(d)</w:t>
      </w:r>
      <w:r>
        <w:tab/>
        <w:t xml:space="preserve">the inspection only covered the Readily Accessible Areas of the Property. The inspection did not include areas, which were inaccessible, not readily accessible or obstructed at the time of inspection. Obstructions are defined as any condition or physical limitation which inhibits or prevents inspection and may include – but are not limited to – roofing, fixed ceilings, wall linings, floor coverings, fixtures, fittings, furniture, clothes, stored articles/materials, thermal insulation, sarking, pipe/duct work, builders debris, vegetation, pavements or earth; </w:t>
      </w:r>
    </w:p>
    <w:p w14:paraId="71B63A3A" w14:textId="77777777" w:rsidR="00933572" w:rsidRDefault="00933572" w:rsidP="00933572">
      <w:pPr>
        <w:ind w:left="1440" w:hanging="720"/>
      </w:pPr>
      <w:r>
        <w:t>(e)</w:t>
      </w:r>
      <w:r>
        <w:tab/>
        <w:t>Australian Standards recognises that a property inspection report is not a warranty against problems developing with the building in the future; and</w:t>
      </w:r>
    </w:p>
    <w:p w14:paraId="76E4B9FA" w14:textId="77777777" w:rsidR="00933572" w:rsidRDefault="00933572" w:rsidP="00933572">
      <w:pPr>
        <w:ind w:left="1440" w:hanging="720"/>
      </w:pPr>
      <w:r>
        <w:t>(f)</w:t>
      </w:r>
      <w:r>
        <w:tab/>
        <w:t>the Building Consultant is not liable for any reliance placed on this report by any third party.</w:t>
      </w:r>
    </w:p>
    <w:p w14:paraId="3FBFB637" w14:textId="77777777" w:rsidR="00933572" w:rsidRDefault="00DB7300" w:rsidP="00933572">
      <w:pPr>
        <w:pStyle w:val="Heading2"/>
        <w:jc w:val="left"/>
      </w:pPr>
      <w:bookmarkStart w:id="33" w:name="_Toc415597851"/>
      <w:r>
        <w:t>Exclusions</w:t>
      </w:r>
      <w:bookmarkEnd w:id="33"/>
    </w:p>
    <w:p w14:paraId="38BE2257" w14:textId="77777777" w:rsidR="00933572" w:rsidRDefault="00933572" w:rsidP="00933572">
      <w:pPr>
        <w:ind w:left="720"/>
      </w:pPr>
      <w:r>
        <w:t>The Client acknowledges that this report does not cover or deal with:</w:t>
      </w:r>
    </w:p>
    <w:p w14:paraId="71382C95" w14:textId="77777777" w:rsidR="00933572" w:rsidRDefault="00933572" w:rsidP="00933572">
      <w:r>
        <w:tab/>
        <w:t>(a)</w:t>
      </w:r>
      <w:r>
        <w:tab/>
        <w:t>any individual Minor Defect;</w:t>
      </w:r>
    </w:p>
    <w:p w14:paraId="13134D30" w14:textId="77777777" w:rsidR="00933572" w:rsidRDefault="00933572" w:rsidP="00933572">
      <w:r>
        <w:tab/>
        <w:t>(b)</w:t>
      </w:r>
      <w:r>
        <w:tab/>
        <w:t>solving or providing costs for any rectification or repair work;</w:t>
      </w:r>
    </w:p>
    <w:p w14:paraId="6684E40E" w14:textId="77777777" w:rsidR="00933572" w:rsidRDefault="00933572" w:rsidP="00933572">
      <w:r>
        <w:lastRenderedPageBreak/>
        <w:tab/>
        <w:t>(c)</w:t>
      </w:r>
      <w:r>
        <w:tab/>
        <w:t>the structural design or adequacy of any element of construction of the Property;</w:t>
      </w:r>
    </w:p>
    <w:p w14:paraId="132DE114" w14:textId="77777777" w:rsidR="00933572" w:rsidRDefault="00933572" w:rsidP="00933572">
      <w:r>
        <w:tab/>
        <w:t>(d)</w:t>
      </w:r>
      <w:r>
        <w:tab/>
        <w:t>detection of wood destroying insects such as termites and wood borers;</w:t>
      </w:r>
    </w:p>
    <w:p w14:paraId="622076A2" w14:textId="77777777" w:rsidR="00933572" w:rsidRDefault="00933572" w:rsidP="00933572">
      <w:r>
        <w:tab/>
        <w:t>(e)</w:t>
      </w:r>
      <w:r>
        <w:tab/>
        <w:t>the operation of fireplaces and chimneys;</w:t>
      </w:r>
    </w:p>
    <w:p w14:paraId="127411CD" w14:textId="77777777" w:rsidR="00933572" w:rsidRDefault="00933572" w:rsidP="00933572">
      <w:pPr>
        <w:ind w:left="720" w:hanging="720"/>
      </w:pPr>
      <w:r>
        <w:tab/>
        <w:t>(f)</w:t>
      </w:r>
      <w:r>
        <w:tab/>
        <w:t xml:space="preserve">any services including building, engineering (electronic), fire and smoke detection or mechanical; </w:t>
      </w:r>
    </w:p>
    <w:p w14:paraId="09DB9D00" w14:textId="77777777" w:rsidR="00933572" w:rsidRDefault="00933572" w:rsidP="00933572">
      <w:pPr>
        <w:ind w:left="720" w:hanging="720"/>
      </w:pPr>
      <w:r>
        <w:tab/>
        <w:t>(g)</w:t>
      </w:r>
      <w:r>
        <w:tab/>
      </w:r>
      <w:r w:rsidR="000E0865">
        <w:t>lighting, energy efficiency and automated systems.</w:t>
      </w:r>
    </w:p>
    <w:p w14:paraId="4922ACF7" w14:textId="77777777" w:rsidR="00933572" w:rsidRDefault="00933572" w:rsidP="00933572">
      <w:pPr>
        <w:ind w:left="720" w:hanging="720"/>
      </w:pPr>
      <w:r>
        <w:tab/>
        <w:t>(h)</w:t>
      </w:r>
      <w:r>
        <w:tab/>
        <w:t>any swimming pools and associated pool equipment or spa baths and spa equipment or the like;</w:t>
      </w:r>
    </w:p>
    <w:p w14:paraId="525260C3" w14:textId="77777777" w:rsidR="00933572" w:rsidRDefault="00933572" w:rsidP="00933572">
      <w:pPr>
        <w:ind w:left="720" w:hanging="720"/>
      </w:pPr>
      <w:r>
        <w:tab/>
        <w:t>(</w:t>
      </w:r>
      <w:proofErr w:type="spellStart"/>
      <w:r>
        <w:t>i</w:t>
      </w:r>
      <w:proofErr w:type="spellEnd"/>
      <w:r>
        <w:t>)</w:t>
      </w:r>
      <w:r>
        <w:tab/>
        <w:t>any appliances such as dishwashers, incinerators, ovens, stoves and ducted vacuum systems;</w:t>
      </w:r>
    </w:p>
    <w:p w14:paraId="3D56FB4C" w14:textId="77777777" w:rsidR="00933572" w:rsidRDefault="00933572" w:rsidP="00933572">
      <w:pPr>
        <w:ind w:left="720" w:hanging="720"/>
      </w:pPr>
      <w:r>
        <w:t xml:space="preserve">               (j)</w:t>
      </w:r>
      <w:r>
        <w:tab/>
        <w:t>a review of occupational, health or safety issues such as asbestos content, the provision of safety glass or the use of lead based paints;</w:t>
      </w:r>
    </w:p>
    <w:p w14:paraId="4CF36003" w14:textId="77777777" w:rsidR="00933572" w:rsidRDefault="00933572" w:rsidP="00933572">
      <w:pPr>
        <w:ind w:left="720" w:hanging="720"/>
      </w:pPr>
      <w:r>
        <w:tab/>
        <w:t>(k)</w:t>
      </w:r>
      <w:r>
        <w:tab/>
        <w:t>a review of environmental or health or biological risks such as toxic mould;</w:t>
      </w:r>
    </w:p>
    <w:p w14:paraId="2FB71EEB" w14:textId="77777777" w:rsidR="00933572" w:rsidRDefault="00933572" w:rsidP="00933572">
      <w:pPr>
        <w:ind w:left="720" w:hanging="720"/>
      </w:pPr>
      <w:r>
        <w:tab/>
        <w:t>(l)</w:t>
      </w:r>
      <w:r>
        <w:tab/>
        <w:t>whether the building complies with the provisions of any building Act, code, regulation(s) or by-laws;</w:t>
      </w:r>
    </w:p>
    <w:p w14:paraId="1F29F052" w14:textId="77777777" w:rsidR="00933572" w:rsidRDefault="00933572" w:rsidP="00933572">
      <w:pPr>
        <w:ind w:left="720" w:hanging="720"/>
      </w:pPr>
      <w:r>
        <w:tab/>
        <w:t>(m)</w:t>
      </w:r>
      <w:r>
        <w:tab/>
        <w:t>whether the ground on which the building rests has been filled, is liable to subside, swell or shrink, is subject to landslip or tidal inundation, or if it is flood prone; or</w:t>
      </w:r>
    </w:p>
    <w:p w14:paraId="26F53030" w14:textId="77777777" w:rsidR="00933572" w:rsidRDefault="00933572" w:rsidP="00933572">
      <w:pPr>
        <w:ind w:left="720" w:hanging="720"/>
      </w:pPr>
      <w:r>
        <w:tab/>
        <w:t>(n)</w:t>
      </w:r>
      <w:r>
        <w:tab/>
        <w:t>in the case of strata and company title properties, the inspection of common property areas or strata/company records.</w:t>
      </w:r>
    </w:p>
    <w:p w14:paraId="27467655" w14:textId="77777777" w:rsidR="00933572" w:rsidRDefault="00933572" w:rsidP="00933572">
      <w:pPr>
        <w:ind w:left="720" w:hanging="720"/>
      </w:pPr>
      <w:r>
        <w:tab/>
        <w:t>Any of the above matters may be the subject of a special-purpose inspection report, which is adequately specified and undertaken by an appropriately qualified inspector.</w:t>
      </w:r>
    </w:p>
    <w:p w14:paraId="55366D00" w14:textId="77777777" w:rsidR="00933572" w:rsidRPr="00B17CD8" w:rsidRDefault="00DB7300" w:rsidP="00B17CD8">
      <w:pPr>
        <w:pStyle w:val="Heading2"/>
        <w:jc w:val="left"/>
      </w:pPr>
      <w:bookmarkStart w:id="34" w:name="_Toc415597852"/>
      <w:r>
        <w:t>Accessability</w:t>
      </w:r>
      <w:bookmarkEnd w:id="34"/>
    </w:p>
    <w:p w14:paraId="240075D7" w14:textId="77777777" w:rsidR="00933572" w:rsidRDefault="00933572" w:rsidP="00933572">
      <w:pPr>
        <w:ind w:left="720"/>
      </w:pPr>
      <w:r>
        <w:t>Unless specified in writing, the inspection only covered the Readily Accessible Areas of the Property. The inspection did not include areas, which were inaccessible, not readily accessible or obstructed at the time of inspection. Areas, which are not normally accessible, were not inspected and include - but not limited to - the interior of a flat roof or beneath a suspended floor filled with earth.</w:t>
      </w:r>
    </w:p>
    <w:p w14:paraId="40B56E9B" w14:textId="77777777" w:rsidR="00933572" w:rsidRDefault="00933572" w:rsidP="00933572">
      <w:pPr>
        <w:ind w:left="720"/>
      </w:pPr>
      <w:r>
        <w:t xml:space="preserve"> Building Interior:  The consultant did not move or remove any ceilings, wall coverings, floor coverings (including carpeting and wooden floorboards), furnishing, equipment, appliances, pictures or other household goods. In an occupied property, furnishings or household items may be concealing evidence of defects, which may only be revealed when the items are moved or removed. </w:t>
      </w:r>
    </w:p>
    <w:p w14:paraId="0B60FE50" w14:textId="77777777" w:rsidR="00933572" w:rsidRDefault="00933572" w:rsidP="00933572">
      <w:pPr>
        <w:ind w:left="720"/>
      </w:pPr>
      <w:r>
        <w:t xml:space="preserve">NOTE. In the case of strata and company title properties or other Class 2 buildings or equivalent, if the inspection was limited to assessing the interior of a particular unit or lot, </w:t>
      </w:r>
      <w:r>
        <w:lastRenderedPageBreak/>
        <w:t>the Client may have additional liability for defects in the common property. This additional liability can only be addressed through the undertaking of a special-purpose inspection report, which is adequately specified.</w:t>
      </w:r>
    </w:p>
    <w:p w14:paraId="2308F9E9" w14:textId="77777777" w:rsidR="00933572" w:rsidRDefault="00933572" w:rsidP="00933572">
      <w:pPr>
        <w:ind w:left="720" w:hanging="720"/>
        <w:jc w:val="both"/>
      </w:pPr>
      <w:r>
        <w:tab/>
        <w:t>Building Exterior, Roof Exterior and Site: the Building Consultant did not move or remove any obstructions such as wall cladding, awnings, trellis, earth, plants, bushes, foliage, stored materials, debris or rubbish, etc. Such items may be concealing defects, which may only be revealed when the items are moved or removed.</w:t>
      </w:r>
    </w:p>
    <w:p w14:paraId="2A6837FD" w14:textId="77777777" w:rsidR="00933572" w:rsidRDefault="00933572" w:rsidP="00933572">
      <w:pPr>
        <w:ind w:left="720" w:hanging="720"/>
        <w:jc w:val="both"/>
      </w:pPr>
      <w:r>
        <w:tab/>
        <w:t>Roof Space Obstructions such as roofing, stored articles, thermal insulation, sarking and pipe/duct work may be concealing evidence of defects, which may only be revealed when the obstructions are moved or removed. Also, bodily access should be provided to the interior of all accessible roof spaces. In accordance with Australian Standard AS 4349 the minimum requirement is a 400 mm by 500 mm access manhole.</w:t>
      </w:r>
    </w:p>
    <w:p w14:paraId="7B389E4D" w14:textId="77777777" w:rsidR="00AB35CC" w:rsidRDefault="00933572" w:rsidP="00387404">
      <w:pPr>
        <w:ind w:left="720"/>
      </w:pPr>
      <w:r>
        <w:t>Subfloor Space Storage of materials in subfloor areas is not recommended as it reduces ventilation and makes inspection difficult. Obstructions may be concealing evidence of defects, which may only be revealed when the obstructions are moved or removed. Bodily access should be provided to all accessible subfloor areas. In accordance with Australian Standard AS 4349 the minimum requirement is a 500 mm x 400 mm access manhole.  In the case of suspended floors, if the clearance between the ground and structural components is less than 400 mm, then the ground should be excavated to provide the required clearance, subject to maintaining adequate drainage and support to footings. If the subfloor has been sprayed for subterranean termites or if the area is susceptible to mould growth, appropriate health precautions must be followed before entering the area. Also, special care should be taken not to disturb the treated soil. For further advice consult the person who carried out this report.</w:t>
      </w:r>
    </w:p>
    <w:p w14:paraId="461DF56B" w14:textId="77777777" w:rsidR="00933572" w:rsidRPr="00B17CD8" w:rsidRDefault="00DB7300" w:rsidP="00B17CD8">
      <w:pPr>
        <w:pStyle w:val="Heading2"/>
        <w:jc w:val="left"/>
      </w:pPr>
      <w:bookmarkStart w:id="35" w:name="_Toc415597853"/>
      <w:r>
        <w:t>Other important points to note</w:t>
      </w:r>
      <w:bookmarkEnd w:id="35"/>
    </w:p>
    <w:p w14:paraId="065CF70C" w14:textId="77777777" w:rsidR="00933572" w:rsidRDefault="00933572" w:rsidP="00933572">
      <w:pPr>
        <w:ind w:left="720"/>
      </w:pPr>
      <w:r>
        <w:t xml:space="preserve">Special attention should be given to this Section </w:t>
      </w:r>
      <w:r w:rsidR="00A80B30">
        <w:fldChar w:fldCharType="begin"/>
      </w:r>
      <w:r w:rsidR="003F00F1">
        <w:instrText xml:space="preserve"> REF _Ref414925846 \w \h  \* MERGEFORMAT </w:instrText>
      </w:r>
      <w:r w:rsidR="00A80B30">
        <w:fldChar w:fldCharType="separate"/>
      </w:r>
      <w:r w:rsidR="00CC593E">
        <w:rPr>
          <w:rFonts w:hint="cs"/>
          <w:cs/>
        </w:rPr>
        <w:t>‎</w:t>
      </w:r>
      <w:r w:rsidR="00CC593E">
        <w:t>VI</w:t>
      </w:r>
      <w:r w:rsidR="00A80B30">
        <w:fldChar w:fldCharType="end"/>
      </w:r>
      <w:r>
        <w:t xml:space="preserve"> of this report.</w:t>
      </w:r>
    </w:p>
    <w:p w14:paraId="377E2D6C" w14:textId="77777777" w:rsidR="00933572" w:rsidRDefault="00933572" w:rsidP="00933572">
      <w:pPr>
        <w:ind w:left="720"/>
      </w:pPr>
      <w:r>
        <w:t xml:space="preserve"> Unless stated otherwise in this Report, the Client as a matter of urgency should implement any recommendation or advice</w:t>
      </w:r>
      <w:r w:rsidR="00EB0BB8">
        <w:t xml:space="preserve"> given in this Report</w:t>
      </w:r>
      <w:r>
        <w:t>. Accordingly, a preventative maintenance program should be implemented for the Property which includes systematic inspections, detection and prevention of incipient failure. Please contact the Consultant who carried out this inspection for further advice.</w:t>
      </w:r>
    </w:p>
    <w:p w14:paraId="7EA16C8F" w14:textId="77777777" w:rsidR="00933572" w:rsidRDefault="00933572" w:rsidP="00933572">
      <w:pPr>
        <w:ind w:left="720"/>
      </w:pPr>
      <w:r>
        <w:t xml:space="preserve">The presence of dampness is not always consistent as the prevailing and recent weather conditions at the time an inspection is carried out may affect the detection of damp problems. </w:t>
      </w:r>
    </w:p>
    <w:p w14:paraId="11CEB279" w14:textId="77777777" w:rsidR="00933572" w:rsidRDefault="00933572" w:rsidP="00933572">
      <w:pPr>
        <w:ind w:left="720"/>
      </w:pPr>
      <w:r>
        <w:t xml:space="preserve">The absence of any dampness at the time of inspection does not necessarily mean the Property will not experience some damp problems in other weather conditions. </w:t>
      </w:r>
      <w:proofErr w:type="gramStart"/>
      <w:r>
        <w:t>Likewise</w:t>
      </w:r>
      <w:proofErr w:type="gramEnd"/>
      <w:r>
        <w:t xml:space="preserve"> whether or not services have been used for some time prior to an inspection being carried out will affect the detection of dampness. Also, where a shower recess has been water tested for a minimum of ten (10) minutes, and no leakage was evident, this does not </w:t>
      </w:r>
      <w:r>
        <w:lastRenderedPageBreak/>
        <w:t>necessarily mean that the shower will not leak after prolonged use. Accordingly, to fully detect and assess a damp problem, may require the monitoring of the building over a period of time.</w:t>
      </w:r>
    </w:p>
    <w:p w14:paraId="41A17DA2" w14:textId="77777777" w:rsidR="00933572" w:rsidRDefault="00933572" w:rsidP="00933572">
      <w:pPr>
        <w:ind w:left="720"/>
      </w:pPr>
      <w:r>
        <w:t xml:space="preserve">Consideration should also be given to the inspection and assessment of: any individual Minor Defect; </w:t>
      </w:r>
    </w:p>
    <w:p w14:paraId="6B5D9A19" w14:textId="77777777" w:rsidR="00933572" w:rsidRDefault="00933572" w:rsidP="00933572">
      <w:pPr>
        <w:ind w:left="720"/>
      </w:pPr>
      <w:r>
        <w:t>(a)</w:t>
      </w:r>
      <w:r>
        <w:tab/>
        <w:t>solving or providing costs for any rectification or repair work;</w:t>
      </w:r>
    </w:p>
    <w:p w14:paraId="00EDA0A8" w14:textId="77777777" w:rsidR="00933572" w:rsidRDefault="00933572" w:rsidP="00933572">
      <w:pPr>
        <w:ind w:left="720"/>
      </w:pPr>
      <w:r>
        <w:t xml:space="preserve"> (b)</w:t>
      </w:r>
      <w:r>
        <w:tab/>
        <w:t>the structural design or adequacy of any element of construction;</w:t>
      </w:r>
    </w:p>
    <w:p w14:paraId="3738EBFA" w14:textId="77777777" w:rsidR="00933572" w:rsidRDefault="00933572" w:rsidP="00933572">
      <w:pPr>
        <w:ind w:left="720"/>
      </w:pPr>
      <w:r>
        <w:t>(c)</w:t>
      </w:r>
      <w:r>
        <w:tab/>
        <w:t>the operation of fireplaces and chimneys</w:t>
      </w:r>
    </w:p>
    <w:p w14:paraId="1DC1B056" w14:textId="77777777" w:rsidR="00933572" w:rsidRDefault="00933572" w:rsidP="00933572">
      <w:pPr>
        <w:ind w:left="720"/>
      </w:pPr>
      <w:r>
        <w:t>(d)</w:t>
      </w:r>
      <w:r>
        <w:tab/>
        <w:t xml:space="preserve">any services including building, engineering (electronic), fire and smoke detection or mechanical; </w:t>
      </w:r>
    </w:p>
    <w:p w14:paraId="2A96A25E" w14:textId="77777777" w:rsidR="00933572" w:rsidRDefault="00933572" w:rsidP="00933572">
      <w:pPr>
        <w:ind w:left="720"/>
      </w:pPr>
      <w:r>
        <w:t>(e)</w:t>
      </w:r>
      <w:r>
        <w:tab/>
        <w:t>lighting or energy efficiency;</w:t>
      </w:r>
    </w:p>
    <w:p w14:paraId="6FDFC2CB" w14:textId="77777777" w:rsidR="00933572" w:rsidRDefault="00933572" w:rsidP="00933572">
      <w:pPr>
        <w:ind w:left="720"/>
      </w:pPr>
      <w:r>
        <w:t xml:space="preserve"> (f)</w:t>
      </w:r>
      <w:r>
        <w:tab/>
        <w:t>any swimming pools and associated pool equipment or spa baths and spa equipment or the like;</w:t>
      </w:r>
    </w:p>
    <w:p w14:paraId="7640CCFF" w14:textId="77777777" w:rsidR="00933572" w:rsidRDefault="00933572" w:rsidP="00933572">
      <w:pPr>
        <w:ind w:left="720"/>
      </w:pPr>
      <w:r>
        <w:t>(g)</w:t>
      </w:r>
      <w:r>
        <w:tab/>
        <w:t xml:space="preserve"> any appliances such as dishwashers, incinerators, ovens, stoves and ducted vacuum systems;</w:t>
      </w:r>
    </w:p>
    <w:p w14:paraId="2F05382A" w14:textId="77777777" w:rsidR="00933572" w:rsidRDefault="00933572" w:rsidP="00933572">
      <w:pPr>
        <w:ind w:left="720"/>
      </w:pPr>
      <w:r>
        <w:t>(h)</w:t>
      </w:r>
      <w:r>
        <w:tab/>
        <w:t>a review of occupational, health or safety issues such as asbestos content, the provision of safety glass or the use of lead based paints;</w:t>
      </w:r>
    </w:p>
    <w:p w14:paraId="764881E4" w14:textId="77777777" w:rsidR="00933572" w:rsidRDefault="00933572" w:rsidP="00933572">
      <w:pPr>
        <w:ind w:left="720"/>
      </w:pPr>
      <w:r>
        <w:t>(</w:t>
      </w:r>
      <w:proofErr w:type="spellStart"/>
      <w:r>
        <w:t>i</w:t>
      </w:r>
      <w:proofErr w:type="spellEnd"/>
      <w:r>
        <w:t>)</w:t>
      </w:r>
      <w:r>
        <w:tab/>
        <w:t xml:space="preserve"> a review of environmental or health or biological risks such as toxic mould; and</w:t>
      </w:r>
    </w:p>
    <w:p w14:paraId="56ABF17A" w14:textId="77777777" w:rsidR="00933572" w:rsidRPr="00407D34" w:rsidRDefault="00933572" w:rsidP="00933572">
      <w:pPr>
        <w:ind w:left="720"/>
      </w:pPr>
      <w:r>
        <w:t xml:space="preserve"> (j)</w:t>
      </w:r>
      <w:r>
        <w:tab/>
        <w:t>in the case of strata and company title properties, the inspection of common property areas or strata/company records.  This additional information or advice may be the subject of a special-purpose inspection report, which is adequately specified and undertaken by an appropriately qualified inspector.</w:t>
      </w:r>
    </w:p>
    <w:sectPr w:rsidR="00933572" w:rsidRPr="00407D34" w:rsidSect="001D2463">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793C74" w14:textId="77777777" w:rsidR="00C97B06" w:rsidRDefault="00C97B06" w:rsidP="00503278">
      <w:pPr>
        <w:spacing w:after="0" w:line="240" w:lineRule="auto"/>
      </w:pPr>
      <w:r>
        <w:separator/>
      </w:r>
    </w:p>
  </w:endnote>
  <w:endnote w:type="continuationSeparator" w:id="0">
    <w:p w14:paraId="304A2973" w14:textId="77777777" w:rsidR="00C97B06" w:rsidRDefault="00C97B06" w:rsidP="00503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F2CCA" w14:textId="77777777" w:rsidR="005E67AA" w:rsidRDefault="005E67AA" w:rsidP="00D042AC">
    <w:pPr>
      <w:pStyle w:val="Footer"/>
      <w:pBdr>
        <w:top w:val="thinThickSmallGap" w:sz="24" w:space="1" w:color="622423" w:themeColor="accent2" w:themeShade="7F"/>
      </w:pBdr>
      <w:rPr>
        <w:rFonts w:asciiTheme="majorHAnsi" w:hAnsiTheme="majorHAnsi"/>
      </w:rPr>
    </w:pPr>
    <w:r>
      <w:rPr>
        <w:rFonts w:asciiTheme="majorHAnsi" w:hAnsiTheme="majorHAnsi"/>
      </w:rPr>
      <w:t>Master Building Inspectors Pty Ltd A.C.N 601 308 936</w:t>
    </w:r>
    <w:r>
      <w:rPr>
        <w:rFonts w:asciiTheme="majorHAnsi" w:hAnsiTheme="majorHAnsi"/>
      </w:rPr>
      <w:ptab w:relativeTo="margin" w:alignment="right" w:leader="none"/>
    </w:r>
    <w:r>
      <w:rPr>
        <w:rFonts w:asciiTheme="majorHAnsi" w:hAnsiTheme="majorHAnsi"/>
      </w:rPr>
      <w:t xml:space="preserve">Page </w:t>
    </w:r>
    <w:r w:rsidR="00C97B06">
      <w:fldChar w:fldCharType="begin"/>
    </w:r>
    <w:r w:rsidR="00C97B06">
      <w:instrText xml:space="preserve"> PAGE   \* MERGEFORMAT </w:instrText>
    </w:r>
    <w:r w:rsidR="00C97B06">
      <w:fldChar w:fldCharType="separate"/>
    </w:r>
    <w:r w:rsidR="004A67D4" w:rsidRPr="004A67D4">
      <w:rPr>
        <w:rFonts w:asciiTheme="majorHAnsi" w:hAnsiTheme="majorHAnsi"/>
        <w:noProof/>
      </w:rPr>
      <w:t>1</w:t>
    </w:r>
    <w:r w:rsidR="00C97B06">
      <w:rPr>
        <w:rFonts w:asciiTheme="majorHAnsi" w:hAnsiTheme="majorHAnsi"/>
        <w:noProof/>
      </w:rPr>
      <w:fldChar w:fldCharType="end"/>
    </w:r>
  </w:p>
  <w:p w14:paraId="7195FE4C" w14:textId="77777777" w:rsidR="005E67AA" w:rsidRDefault="005E67A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B1E36B" w14:textId="77777777" w:rsidR="00C97B06" w:rsidRDefault="00C97B06" w:rsidP="00503278">
      <w:pPr>
        <w:spacing w:after="0" w:line="240" w:lineRule="auto"/>
      </w:pPr>
      <w:r>
        <w:separator/>
      </w:r>
    </w:p>
  </w:footnote>
  <w:footnote w:type="continuationSeparator" w:id="0">
    <w:p w14:paraId="4DE6B993" w14:textId="77777777" w:rsidR="00C97B06" w:rsidRDefault="00C97B06" w:rsidP="0050327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38486C"/>
    <w:multiLevelType w:val="hybridMultilevel"/>
    <w:tmpl w:val="41AEFA9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71B15951"/>
    <w:multiLevelType w:val="multilevel"/>
    <w:tmpl w:val="B54A8B8A"/>
    <w:lvl w:ilvl="0">
      <w:start w:val="1"/>
      <w:numFmt w:val="upperRoman"/>
      <w:pStyle w:val="Heading1"/>
      <w:lvlText w:val="%1."/>
      <w:lvlJc w:val="left"/>
      <w:pPr>
        <w:ind w:left="0" w:firstLine="0"/>
      </w:pPr>
      <w:rPr>
        <w:rFonts w:hint="default"/>
        <w:lang w:val="en-AU"/>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8732C7"/>
    <w:rsid w:val="0001177C"/>
    <w:rsid w:val="00016DD0"/>
    <w:rsid w:val="00037445"/>
    <w:rsid w:val="00047D22"/>
    <w:rsid w:val="00055E64"/>
    <w:rsid w:val="00057545"/>
    <w:rsid w:val="00060872"/>
    <w:rsid w:val="000C6F58"/>
    <w:rsid w:val="000E0865"/>
    <w:rsid w:val="000E31D9"/>
    <w:rsid w:val="00100548"/>
    <w:rsid w:val="001206DD"/>
    <w:rsid w:val="00174F90"/>
    <w:rsid w:val="0017627C"/>
    <w:rsid w:val="00182C87"/>
    <w:rsid w:val="001837E1"/>
    <w:rsid w:val="00196E05"/>
    <w:rsid w:val="001C598A"/>
    <w:rsid w:val="001C633A"/>
    <w:rsid w:val="001C6570"/>
    <w:rsid w:val="001D11B0"/>
    <w:rsid w:val="001D2463"/>
    <w:rsid w:val="001D3B01"/>
    <w:rsid w:val="001E1431"/>
    <w:rsid w:val="001E557B"/>
    <w:rsid w:val="00205F4A"/>
    <w:rsid w:val="0022078F"/>
    <w:rsid w:val="00250632"/>
    <w:rsid w:val="00250949"/>
    <w:rsid w:val="00266BF5"/>
    <w:rsid w:val="00277B14"/>
    <w:rsid w:val="00280955"/>
    <w:rsid w:val="002858FF"/>
    <w:rsid w:val="002A0D9D"/>
    <w:rsid w:val="003020AC"/>
    <w:rsid w:val="00304EDF"/>
    <w:rsid w:val="003264E4"/>
    <w:rsid w:val="00336D5B"/>
    <w:rsid w:val="00387404"/>
    <w:rsid w:val="00397024"/>
    <w:rsid w:val="003A299A"/>
    <w:rsid w:val="003C2B75"/>
    <w:rsid w:val="003D2375"/>
    <w:rsid w:val="003F00F1"/>
    <w:rsid w:val="00407D34"/>
    <w:rsid w:val="00437F51"/>
    <w:rsid w:val="00450D17"/>
    <w:rsid w:val="00451563"/>
    <w:rsid w:val="00466A8D"/>
    <w:rsid w:val="00467DFE"/>
    <w:rsid w:val="0048563E"/>
    <w:rsid w:val="00490862"/>
    <w:rsid w:val="00491388"/>
    <w:rsid w:val="004A67D4"/>
    <w:rsid w:val="004C4E25"/>
    <w:rsid w:val="004C7782"/>
    <w:rsid w:val="00503278"/>
    <w:rsid w:val="005053D2"/>
    <w:rsid w:val="0053148D"/>
    <w:rsid w:val="00534CCC"/>
    <w:rsid w:val="00570948"/>
    <w:rsid w:val="00570DE4"/>
    <w:rsid w:val="005B2451"/>
    <w:rsid w:val="005E67AA"/>
    <w:rsid w:val="006002EB"/>
    <w:rsid w:val="00614861"/>
    <w:rsid w:val="00625572"/>
    <w:rsid w:val="0063041E"/>
    <w:rsid w:val="006D2171"/>
    <w:rsid w:val="006F07C9"/>
    <w:rsid w:val="00750C41"/>
    <w:rsid w:val="00762A12"/>
    <w:rsid w:val="00770C38"/>
    <w:rsid w:val="0077330C"/>
    <w:rsid w:val="00777096"/>
    <w:rsid w:val="00793052"/>
    <w:rsid w:val="007C2F2F"/>
    <w:rsid w:val="007E6CD3"/>
    <w:rsid w:val="007F5236"/>
    <w:rsid w:val="00836CB4"/>
    <w:rsid w:val="008448D3"/>
    <w:rsid w:val="00870221"/>
    <w:rsid w:val="008732C7"/>
    <w:rsid w:val="008807F4"/>
    <w:rsid w:val="008A789E"/>
    <w:rsid w:val="008F4DE9"/>
    <w:rsid w:val="008F5958"/>
    <w:rsid w:val="009171D8"/>
    <w:rsid w:val="00933572"/>
    <w:rsid w:val="00951949"/>
    <w:rsid w:val="00997B7A"/>
    <w:rsid w:val="00A65BE4"/>
    <w:rsid w:val="00A80B30"/>
    <w:rsid w:val="00A9268E"/>
    <w:rsid w:val="00A94964"/>
    <w:rsid w:val="00AB35CC"/>
    <w:rsid w:val="00AC22E0"/>
    <w:rsid w:val="00B15D4D"/>
    <w:rsid w:val="00B174A8"/>
    <w:rsid w:val="00B17CD8"/>
    <w:rsid w:val="00B523B9"/>
    <w:rsid w:val="00B66223"/>
    <w:rsid w:val="00B722C9"/>
    <w:rsid w:val="00B76088"/>
    <w:rsid w:val="00BC001E"/>
    <w:rsid w:val="00C112E2"/>
    <w:rsid w:val="00C15FFE"/>
    <w:rsid w:val="00C32F5F"/>
    <w:rsid w:val="00C6366A"/>
    <w:rsid w:val="00C97B06"/>
    <w:rsid w:val="00CA607D"/>
    <w:rsid w:val="00CA7867"/>
    <w:rsid w:val="00CC593E"/>
    <w:rsid w:val="00D042AC"/>
    <w:rsid w:val="00D41ED9"/>
    <w:rsid w:val="00D4263F"/>
    <w:rsid w:val="00D82340"/>
    <w:rsid w:val="00D86BA1"/>
    <w:rsid w:val="00D925B2"/>
    <w:rsid w:val="00DB7300"/>
    <w:rsid w:val="00DC26D8"/>
    <w:rsid w:val="00E16FD5"/>
    <w:rsid w:val="00E57E28"/>
    <w:rsid w:val="00E60C29"/>
    <w:rsid w:val="00E72601"/>
    <w:rsid w:val="00EB0BB8"/>
    <w:rsid w:val="00EB28FF"/>
    <w:rsid w:val="00EC179A"/>
    <w:rsid w:val="00EC6739"/>
    <w:rsid w:val="00EE75F0"/>
    <w:rsid w:val="00F454E6"/>
    <w:rsid w:val="00F74682"/>
    <w:rsid w:val="00F97F60"/>
    <w:rsid w:val="00FA5294"/>
    <w:rsid w:val="00FD136D"/>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FBAF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D2463"/>
  </w:style>
  <w:style w:type="paragraph" w:styleId="Heading1">
    <w:name w:val="heading 1"/>
    <w:basedOn w:val="Normal"/>
    <w:next w:val="Normal"/>
    <w:link w:val="Heading1Char"/>
    <w:uiPriority w:val="9"/>
    <w:qFormat/>
    <w:rsid w:val="00CA7867"/>
    <w:pPr>
      <w:numPr>
        <w:numId w:val="1"/>
      </w:numPr>
      <w:pBdr>
        <w:bottom w:val="thinThickSmallGap" w:sz="12" w:space="1" w:color="943634" w:themeColor="accent2" w:themeShade="BF"/>
      </w:pBdr>
      <w:spacing w:before="400" w:line="252" w:lineRule="auto"/>
      <w:jc w:val="center"/>
      <w:outlineLvl w:val="0"/>
    </w:pPr>
    <w:rPr>
      <w:rFonts w:asciiTheme="majorHAnsi" w:eastAsiaTheme="majorEastAsia" w:hAnsiTheme="majorHAnsi" w:cstheme="majorBidi"/>
      <w:caps/>
      <w:color w:val="632423" w:themeColor="accent2" w:themeShade="80"/>
      <w:spacing w:val="20"/>
      <w:sz w:val="28"/>
      <w:szCs w:val="28"/>
      <w:lang w:val="en-US" w:eastAsia="en-US" w:bidi="en-US"/>
    </w:rPr>
  </w:style>
  <w:style w:type="paragraph" w:styleId="Heading2">
    <w:name w:val="heading 2"/>
    <w:basedOn w:val="Normal"/>
    <w:next w:val="Normal"/>
    <w:link w:val="Heading2Char"/>
    <w:uiPriority w:val="9"/>
    <w:unhideWhenUsed/>
    <w:qFormat/>
    <w:rsid w:val="00CA7867"/>
    <w:pPr>
      <w:numPr>
        <w:ilvl w:val="1"/>
        <w:numId w:val="1"/>
      </w:numPr>
      <w:pBdr>
        <w:bottom w:val="single" w:sz="4" w:space="1" w:color="622423" w:themeColor="accent2" w:themeShade="7F"/>
      </w:pBdr>
      <w:spacing w:before="400" w:line="252" w:lineRule="auto"/>
      <w:jc w:val="center"/>
      <w:outlineLvl w:val="1"/>
    </w:pPr>
    <w:rPr>
      <w:rFonts w:asciiTheme="majorHAnsi" w:eastAsiaTheme="majorEastAsia" w:hAnsiTheme="majorHAnsi" w:cstheme="majorBidi"/>
      <w:caps/>
      <w:color w:val="632423" w:themeColor="accent2" w:themeShade="80"/>
      <w:spacing w:val="15"/>
      <w:sz w:val="24"/>
      <w:szCs w:val="24"/>
      <w:lang w:val="en-US" w:eastAsia="en-US" w:bidi="en-US"/>
    </w:rPr>
  </w:style>
  <w:style w:type="paragraph" w:styleId="Heading3">
    <w:name w:val="heading 3"/>
    <w:basedOn w:val="Normal"/>
    <w:next w:val="Normal"/>
    <w:link w:val="Heading3Char"/>
    <w:uiPriority w:val="9"/>
    <w:unhideWhenUsed/>
    <w:qFormat/>
    <w:rsid w:val="00CA7867"/>
    <w:pPr>
      <w:numPr>
        <w:ilvl w:val="2"/>
        <w:numId w:val="1"/>
      </w:numPr>
      <w:pBdr>
        <w:top w:val="dotted" w:sz="4" w:space="1" w:color="622423" w:themeColor="accent2" w:themeShade="7F"/>
        <w:bottom w:val="dotted" w:sz="4" w:space="1" w:color="622423" w:themeColor="accent2" w:themeShade="7F"/>
      </w:pBdr>
      <w:spacing w:before="300" w:line="252" w:lineRule="auto"/>
      <w:jc w:val="center"/>
      <w:outlineLvl w:val="2"/>
    </w:pPr>
    <w:rPr>
      <w:rFonts w:asciiTheme="majorHAnsi" w:eastAsiaTheme="majorEastAsia" w:hAnsiTheme="majorHAnsi" w:cstheme="majorBidi"/>
      <w:caps/>
      <w:color w:val="622423" w:themeColor="accent2" w:themeShade="7F"/>
      <w:sz w:val="24"/>
      <w:szCs w:val="24"/>
      <w:lang w:val="en-US" w:eastAsia="en-US" w:bidi="en-US"/>
    </w:rPr>
  </w:style>
  <w:style w:type="paragraph" w:styleId="Heading4">
    <w:name w:val="heading 4"/>
    <w:basedOn w:val="Normal"/>
    <w:next w:val="Normal"/>
    <w:link w:val="Heading4Char"/>
    <w:uiPriority w:val="9"/>
    <w:semiHidden/>
    <w:unhideWhenUsed/>
    <w:qFormat/>
    <w:rsid w:val="00CA7867"/>
    <w:pPr>
      <w:numPr>
        <w:ilvl w:val="3"/>
        <w:numId w:val="1"/>
      </w:numPr>
      <w:pBdr>
        <w:bottom w:val="dotted" w:sz="4" w:space="1" w:color="943634" w:themeColor="accent2" w:themeShade="BF"/>
      </w:pBdr>
      <w:spacing w:after="120" w:line="252" w:lineRule="auto"/>
      <w:jc w:val="center"/>
      <w:outlineLvl w:val="3"/>
    </w:pPr>
    <w:rPr>
      <w:rFonts w:asciiTheme="majorHAnsi" w:eastAsiaTheme="majorEastAsia" w:hAnsiTheme="majorHAnsi" w:cstheme="majorBidi"/>
      <w:caps/>
      <w:color w:val="622423" w:themeColor="accent2" w:themeShade="7F"/>
      <w:spacing w:val="10"/>
      <w:lang w:val="en-US" w:eastAsia="en-US" w:bidi="en-US"/>
    </w:rPr>
  </w:style>
  <w:style w:type="paragraph" w:styleId="Heading5">
    <w:name w:val="heading 5"/>
    <w:basedOn w:val="Normal"/>
    <w:next w:val="Normal"/>
    <w:link w:val="Heading5Char"/>
    <w:uiPriority w:val="9"/>
    <w:semiHidden/>
    <w:unhideWhenUsed/>
    <w:qFormat/>
    <w:rsid w:val="00CA7867"/>
    <w:pPr>
      <w:numPr>
        <w:ilvl w:val="4"/>
        <w:numId w:val="1"/>
      </w:numPr>
      <w:spacing w:before="320" w:after="120" w:line="252" w:lineRule="auto"/>
      <w:jc w:val="center"/>
      <w:outlineLvl w:val="4"/>
    </w:pPr>
    <w:rPr>
      <w:rFonts w:asciiTheme="majorHAnsi" w:eastAsiaTheme="majorEastAsia" w:hAnsiTheme="majorHAnsi" w:cstheme="majorBidi"/>
      <w:caps/>
      <w:color w:val="622423" w:themeColor="accent2" w:themeShade="7F"/>
      <w:spacing w:val="10"/>
      <w:lang w:val="en-US" w:eastAsia="en-US" w:bidi="en-US"/>
    </w:rPr>
  </w:style>
  <w:style w:type="paragraph" w:styleId="Heading6">
    <w:name w:val="heading 6"/>
    <w:basedOn w:val="Normal"/>
    <w:next w:val="Normal"/>
    <w:link w:val="Heading6Char"/>
    <w:uiPriority w:val="9"/>
    <w:semiHidden/>
    <w:unhideWhenUsed/>
    <w:qFormat/>
    <w:rsid w:val="00CA7867"/>
    <w:pPr>
      <w:numPr>
        <w:ilvl w:val="5"/>
        <w:numId w:val="1"/>
      </w:numPr>
      <w:spacing w:after="120" w:line="252" w:lineRule="auto"/>
      <w:jc w:val="center"/>
      <w:outlineLvl w:val="5"/>
    </w:pPr>
    <w:rPr>
      <w:rFonts w:asciiTheme="majorHAnsi" w:eastAsiaTheme="majorEastAsia" w:hAnsiTheme="majorHAnsi" w:cstheme="majorBidi"/>
      <w:caps/>
      <w:color w:val="943634" w:themeColor="accent2" w:themeShade="BF"/>
      <w:spacing w:val="10"/>
      <w:lang w:val="en-US" w:eastAsia="en-US" w:bidi="en-US"/>
    </w:rPr>
  </w:style>
  <w:style w:type="paragraph" w:styleId="Heading7">
    <w:name w:val="heading 7"/>
    <w:basedOn w:val="Normal"/>
    <w:next w:val="Normal"/>
    <w:link w:val="Heading7Char"/>
    <w:uiPriority w:val="9"/>
    <w:semiHidden/>
    <w:unhideWhenUsed/>
    <w:qFormat/>
    <w:rsid w:val="00CA7867"/>
    <w:pPr>
      <w:numPr>
        <w:ilvl w:val="6"/>
        <w:numId w:val="1"/>
      </w:numPr>
      <w:spacing w:after="120" w:line="252" w:lineRule="auto"/>
      <w:jc w:val="center"/>
      <w:outlineLvl w:val="6"/>
    </w:pPr>
    <w:rPr>
      <w:rFonts w:asciiTheme="majorHAnsi" w:eastAsiaTheme="majorEastAsia" w:hAnsiTheme="majorHAnsi" w:cstheme="majorBidi"/>
      <w:i/>
      <w:iCs/>
      <w:caps/>
      <w:color w:val="943634" w:themeColor="accent2" w:themeShade="BF"/>
      <w:spacing w:val="10"/>
      <w:lang w:val="en-US" w:eastAsia="en-US" w:bidi="en-US"/>
    </w:rPr>
  </w:style>
  <w:style w:type="paragraph" w:styleId="Heading8">
    <w:name w:val="heading 8"/>
    <w:basedOn w:val="Normal"/>
    <w:next w:val="Normal"/>
    <w:link w:val="Heading8Char"/>
    <w:uiPriority w:val="9"/>
    <w:semiHidden/>
    <w:unhideWhenUsed/>
    <w:qFormat/>
    <w:rsid w:val="00CA7867"/>
    <w:pPr>
      <w:numPr>
        <w:ilvl w:val="7"/>
        <w:numId w:val="1"/>
      </w:numPr>
      <w:spacing w:after="120" w:line="252" w:lineRule="auto"/>
      <w:jc w:val="center"/>
      <w:outlineLvl w:val="7"/>
    </w:pPr>
    <w:rPr>
      <w:rFonts w:asciiTheme="majorHAnsi" w:eastAsiaTheme="majorEastAsia" w:hAnsiTheme="majorHAnsi" w:cstheme="majorBidi"/>
      <w:caps/>
      <w:spacing w:val="10"/>
      <w:sz w:val="20"/>
      <w:szCs w:val="20"/>
      <w:lang w:val="en-US" w:eastAsia="en-US" w:bidi="en-US"/>
    </w:rPr>
  </w:style>
  <w:style w:type="paragraph" w:styleId="Heading9">
    <w:name w:val="heading 9"/>
    <w:basedOn w:val="Normal"/>
    <w:next w:val="Normal"/>
    <w:link w:val="Heading9Char"/>
    <w:uiPriority w:val="9"/>
    <w:semiHidden/>
    <w:unhideWhenUsed/>
    <w:qFormat/>
    <w:rsid w:val="00CA7867"/>
    <w:pPr>
      <w:numPr>
        <w:ilvl w:val="8"/>
        <w:numId w:val="1"/>
      </w:numPr>
      <w:spacing w:after="120" w:line="252" w:lineRule="auto"/>
      <w:jc w:val="center"/>
      <w:outlineLvl w:val="8"/>
    </w:pPr>
    <w:rPr>
      <w:rFonts w:asciiTheme="majorHAnsi" w:eastAsiaTheme="majorEastAsia" w:hAnsiTheme="majorHAnsi" w:cstheme="majorBidi"/>
      <w:i/>
      <w:iCs/>
      <w:caps/>
      <w:spacing w:val="10"/>
      <w:sz w:val="20"/>
      <w:szCs w:val="20"/>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0327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03278"/>
  </w:style>
  <w:style w:type="paragraph" w:styleId="Footer">
    <w:name w:val="footer"/>
    <w:basedOn w:val="Normal"/>
    <w:link w:val="FooterChar"/>
    <w:uiPriority w:val="99"/>
    <w:unhideWhenUsed/>
    <w:rsid w:val="005032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3278"/>
  </w:style>
  <w:style w:type="character" w:customStyle="1" w:styleId="Heading1Char">
    <w:name w:val="Heading 1 Char"/>
    <w:basedOn w:val="DefaultParagraphFont"/>
    <w:link w:val="Heading1"/>
    <w:uiPriority w:val="9"/>
    <w:rsid w:val="00CA7867"/>
    <w:rPr>
      <w:rFonts w:asciiTheme="majorHAnsi" w:eastAsiaTheme="majorEastAsia" w:hAnsiTheme="majorHAnsi" w:cstheme="majorBidi"/>
      <w:caps/>
      <w:color w:val="632423" w:themeColor="accent2" w:themeShade="80"/>
      <w:spacing w:val="20"/>
      <w:sz w:val="28"/>
      <w:szCs w:val="28"/>
      <w:lang w:val="en-US" w:eastAsia="en-US" w:bidi="en-US"/>
    </w:rPr>
  </w:style>
  <w:style w:type="character" w:customStyle="1" w:styleId="Heading2Char">
    <w:name w:val="Heading 2 Char"/>
    <w:basedOn w:val="DefaultParagraphFont"/>
    <w:link w:val="Heading2"/>
    <w:uiPriority w:val="9"/>
    <w:rsid w:val="00CA7867"/>
    <w:rPr>
      <w:rFonts w:asciiTheme="majorHAnsi" w:eastAsiaTheme="majorEastAsia" w:hAnsiTheme="majorHAnsi" w:cstheme="majorBidi"/>
      <w:caps/>
      <w:color w:val="632423" w:themeColor="accent2" w:themeShade="80"/>
      <w:spacing w:val="15"/>
      <w:sz w:val="24"/>
      <w:szCs w:val="24"/>
      <w:lang w:val="en-US" w:eastAsia="en-US" w:bidi="en-US"/>
    </w:rPr>
  </w:style>
  <w:style w:type="character" w:customStyle="1" w:styleId="Heading3Char">
    <w:name w:val="Heading 3 Char"/>
    <w:basedOn w:val="DefaultParagraphFont"/>
    <w:link w:val="Heading3"/>
    <w:uiPriority w:val="9"/>
    <w:rsid w:val="00CA7867"/>
    <w:rPr>
      <w:rFonts w:asciiTheme="majorHAnsi" w:eastAsiaTheme="majorEastAsia" w:hAnsiTheme="majorHAnsi" w:cstheme="majorBidi"/>
      <w:caps/>
      <w:color w:val="622423" w:themeColor="accent2" w:themeShade="7F"/>
      <w:sz w:val="24"/>
      <w:szCs w:val="24"/>
      <w:lang w:val="en-US" w:eastAsia="en-US" w:bidi="en-US"/>
    </w:rPr>
  </w:style>
  <w:style w:type="character" w:customStyle="1" w:styleId="Heading4Char">
    <w:name w:val="Heading 4 Char"/>
    <w:basedOn w:val="DefaultParagraphFont"/>
    <w:link w:val="Heading4"/>
    <w:uiPriority w:val="9"/>
    <w:semiHidden/>
    <w:rsid w:val="00CA7867"/>
    <w:rPr>
      <w:rFonts w:asciiTheme="majorHAnsi" w:eastAsiaTheme="majorEastAsia" w:hAnsiTheme="majorHAnsi" w:cstheme="majorBidi"/>
      <w:caps/>
      <w:color w:val="622423" w:themeColor="accent2" w:themeShade="7F"/>
      <w:spacing w:val="10"/>
      <w:lang w:val="en-US" w:eastAsia="en-US" w:bidi="en-US"/>
    </w:rPr>
  </w:style>
  <w:style w:type="character" w:customStyle="1" w:styleId="Heading5Char">
    <w:name w:val="Heading 5 Char"/>
    <w:basedOn w:val="DefaultParagraphFont"/>
    <w:link w:val="Heading5"/>
    <w:uiPriority w:val="9"/>
    <w:semiHidden/>
    <w:rsid w:val="00CA7867"/>
    <w:rPr>
      <w:rFonts w:asciiTheme="majorHAnsi" w:eastAsiaTheme="majorEastAsia" w:hAnsiTheme="majorHAnsi" w:cstheme="majorBidi"/>
      <w:caps/>
      <w:color w:val="622423" w:themeColor="accent2" w:themeShade="7F"/>
      <w:spacing w:val="10"/>
      <w:lang w:val="en-US" w:eastAsia="en-US" w:bidi="en-US"/>
    </w:rPr>
  </w:style>
  <w:style w:type="character" w:customStyle="1" w:styleId="Heading6Char">
    <w:name w:val="Heading 6 Char"/>
    <w:basedOn w:val="DefaultParagraphFont"/>
    <w:link w:val="Heading6"/>
    <w:uiPriority w:val="9"/>
    <w:semiHidden/>
    <w:rsid w:val="00CA7867"/>
    <w:rPr>
      <w:rFonts w:asciiTheme="majorHAnsi" w:eastAsiaTheme="majorEastAsia" w:hAnsiTheme="majorHAnsi" w:cstheme="majorBidi"/>
      <w:caps/>
      <w:color w:val="943634" w:themeColor="accent2" w:themeShade="BF"/>
      <w:spacing w:val="10"/>
      <w:lang w:val="en-US" w:eastAsia="en-US" w:bidi="en-US"/>
    </w:rPr>
  </w:style>
  <w:style w:type="character" w:customStyle="1" w:styleId="Heading7Char">
    <w:name w:val="Heading 7 Char"/>
    <w:basedOn w:val="DefaultParagraphFont"/>
    <w:link w:val="Heading7"/>
    <w:uiPriority w:val="9"/>
    <w:semiHidden/>
    <w:rsid w:val="00CA7867"/>
    <w:rPr>
      <w:rFonts w:asciiTheme="majorHAnsi" w:eastAsiaTheme="majorEastAsia" w:hAnsiTheme="majorHAnsi" w:cstheme="majorBidi"/>
      <w:i/>
      <w:iCs/>
      <w:caps/>
      <w:color w:val="943634" w:themeColor="accent2" w:themeShade="BF"/>
      <w:spacing w:val="10"/>
      <w:lang w:val="en-US" w:eastAsia="en-US" w:bidi="en-US"/>
    </w:rPr>
  </w:style>
  <w:style w:type="character" w:customStyle="1" w:styleId="Heading8Char">
    <w:name w:val="Heading 8 Char"/>
    <w:basedOn w:val="DefaultParagraphFont"/>
    <w:link w:val="Heading8"/>
    <w:uiPriority w:val="9"/>
    <w:semiHidden/>
    <w:rsid w:val="00CA7867"/>
    <w:rPr>
      <w:rFonts w:asciiTheme="majorHAnsi" w:eastAsiaTheme="majorEastAsia" w:hAnsiTheme="majorHAnsi" w:cstheme="majorBidi"/>
      <w:caps/>
      <w:spacing w:val="10"/>
      <w:sz w:val="20"/>
      <w:szCs w:val="20"/>
      <w:lang w:val="en-US" w:eastAsia="en-US" w:bidi="en-US"/>
    </w:rPr>
  </w:style>
  <w:style w:type="character" w:customStyle="1" w:styleId="Heading9Char">
    <w:name w:val="Heading 9 Char"/>
    <w:basedOn w:val="DefaultParagraphFont"/>
    <w:link w:val="Heading9"/>
    <w:uiPriority w:val="9"/>
    <w:semiHidden/>
    <w:rsid w:val="00CA7867"/>
    <w:rPr>
      <w:rFonts w:asciiTheme="majorHAnsi" w:eastAsiaTheme="majorEastAsia" w:hAnsiTheme="majorHAnsi" w:cstheme="majorBidi"/>
      <w:i/>
      <w:iCs/>
      <w:caps/>
      <w:spacing w:val="10"/>
      <w:sz w:val="20"/>
      <w:szCs w:val="20"/>
      <w:lang w:val="en-US" w:eastAsia="en-US" w:bidi="en-US"/>
    </w:rPr>
  </w:style>
  <w:style w:type="table" w:styleId="TableGrid">
    <w:name w:val="Table Grid"/>
    <w:basedOn w:val="TableNormal"/>
    <w:uiPriority w:val="59"/>
    <w:rsid w:val="00BC00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100548"/>
    <w:pPr>
      <w:tabs>
        <w:tab w:val="left" w:pos="660"/>
        <w:tab w:val="right" w:leader="dot" w:pos="9016"/>
      </w:tabs>
      <w:spacing w:after="100" w:line="252" w:lineRule="auto"/>
      <w:jc w:val="right"/>
    </w:pPr>
    <w:rPr>
      <w:rFonts w:asciiTheme="majorHAnsi" w:eastAsiaTheme="majorEastAsia" w:hAnsiTheme="majorHAnsi" w:cstheme="majorBidi"/>
      <w:lang w:val="en-US" w:eastAsia="en-US" w:bidi="en-US"/>
    </w:rPr>
  </w:style>
  <w:style w:type="paragraph" w:styleId="TOC2">
    <w:name w:val="toc 2"/>
    <w:basedOn w:val="Normal"/>
    <w:next w:val="Normal"/>
    <w:autoRedefine/>
    <w:uiPriority w:val="39"/>
    <w:unhideWhenUsed/>
    <w:rsid w:val="00100548"/>
    <w:pPr>
      <w:spacing w:after="100" w:line="252" w:lineRule="auto"/>
      <w:ind w:left="220"/>
    </w:pPr>
    <w:rPr>
      <w:rFonts w:asciiTheme="majorHAnsi" w:eastAsiaTheme="majorEastAsia" w:hAnsiTheme="majorHAnsi" w:cstheme="majorBidi"/>
      <w:lang w:val="en-US" w:eastAsia="en-US" w:bidi="en-US"/>
    </w:rPr>
  </w:style>
  <w:style w:type="paragraph" w:styleId="TOC3">
    <w:name w:val="toc 3"/>
    <w:basedOn w:val="Normal"/>
    <w:next w:val="Normal"/>
    <w:autoRedefine/>
    <w:uiPriority w:val="39"/>
    <w:unhideWhenUsed/>
    <w:rsid w:val="00100548"/>
    <w:pPr>
      <w:spacing w:after="100" w:line="252" w:lineRule="auto"/>
      <w:ind w:left="440"/>
    </w:pPr>
    <w:rPr>
      <w:rFonts w:asciiTheme="majorHAnsi" w:eastAsiaTheme="majorEastAsia" w:hAnsiTheme="majorHAnsi" w:cstheme="majorBidi"/>
      <w:lang w:val="en-US" w:eastAsia="en-US" w:bidi="en-US"/>
    </w:rPr>
  </w:style>
  <w:style w:type="character" w:styleId="Hyperlink">
    <w:name w:val="Hyperlink"/>
    <w:basedOn w:val="DefaultParagraphFont"/>
    <w:uiPriority w:val="99"/>
    <w:unhideWhenUsed/>
    <w:rsid w:val="00100548"/>
    <w:rPr>
      <w:color w:val="0000FF" w:themeColor="hyperlink"/>
      <w:u w:val="single"/>
    </w:rPr>
  </w:style>
  <w:style w:type="paragraph" w:styleId="Title">
    <w:name w:val="Title"/>
    <w:basedOn w:val="Normal"/>
    <w:next w:val="Normal"/>
    <w:link w:val="TitleChar"/>
    <w:uiPriority w:val="10"/>
    <w:qFormat/>
    <w:rsid w:val="004913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138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913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91388"/>
    <w:rPr>
      <w:rFonts w:asciiTheme="majorHAnsi" w:eastAsiaTheme="majorEastAsia" w:hAnsiTheme="majorHAnsi" w:cstheme="majorBidi"/>
      <w:i/>
      <w:iCs/>
      <w:color w:val="4F81BD" w:themeColor="accent1"/>
      <w:spacing w:val="15"/>
      <w:sz w:val="24"/>
      <w:szCs w:val="24"/>
    </w:rPr>
  </w:style>
  <w:style w:type="character" w:styleId="SubtleReference">
    <w:name w:val="Subtle Reference"/>
    <w:basedOn w:val="DefaultParagraphFont"/>
    <w:uiPriority w:val="31"/>
    <w:qFormat/>
    <w:rsid w:val="002A0D9D"/>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Jackie/Documents/MBI%20templates/Handov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063AFF-36BD-B24B-AB9D-924B353C7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Handover Template.dotx</Template>
  <TotalTime>67</TotalTime>
  <Pages>20</Pages>
  <Words>3957</Words>
  <Characters>22556</Characters>
  <Application>Microsoft Macintosh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Officeworks</dc:creator>
  <cp:lastModifiedBy>Microsoft Office User</cp:lastModifiedBy>
  <cp:revision>5</cp:revision>
  <cp:lastPrinted>2016-12-08T12:53:00Z</cp:lastPrinted>
  <dcterms:created xsi:type="dcterms:W3CDTF">2016-12-08T08:21:00Z</dcterms:created>
  <dcterms:modified xsi:type="dcterms:W3CDTF">2018-12-26T12:41:00Z</dcterms:modified>
</cp:coreProperties>
</file>